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ED9" w:rsidRPr="00B53528" w:rsidRDefault="00F976D1" w:rsidP="000644E3">
      <w:pPr>
        <w:pStyle w:val="ChapterNumberPACKT"/>
      </w:pPr>
      <w:bookmarkStart w:id="0" w:name="_GoBack"/>
      <w:bookmarkEnd w:id="0"/>
      <w:r w:rsidRPr="00B53528">
        <w:t>6</w:t>
      </w:r>
    </w:p>
    <w:p w:rsidR="005A52C9" w:rsidRPr="00B53528" w:rsidRDefault="005A52C9" w:rsidP="000644E3">
      <w:pPr>
        <w:pStyle w:val="ChapterTitlePACKT"/>
      </w:pPr>
      <w:r w:rsidRPr="00B53528">
        <w:t xml:space="preserve">Implementing Automatic Testing using </w:t>
      </w:r>
      <w:proofErr w:type="spellStart"/>
      <w:r w:rsidRPr="00B53528">
        <w:t>Xamarin</w:t>
      </w:r>
      <w:proofErr w:type="spellEnd"/>
    </w:p>
    <w:p w:rsidR="00B53528" w:rsidRDefault="00F976D1" w:rsidP="000644E3">
      <w:pPr>
        <w:pStyle w:val="NormalPACKT"/>
      </w:pPr>
      <w:r w:rsidRPr="000644E3">
        <w:t>In today’s world of fast paced development and frequent distribution, the application need</w:t>
      </w:r>
      <w:r w:rsidR="003D23E8" w:rsidRPr="000644E3">
        <w:t>s</w:t>
      </w:r>
      <w:r w:rsidRPr="000644E3">
        <w:t xml:space="preserve"> to be delivered as fast as possible and the development life cycle must be reduced to meet this goal of fast delivery. Testing is one of the most important aspects of software development.</w:t>
      </w:r>
    </w:p>
    <w:p w:rsidR="00F976D1" w:rsidRDefault="00152942" w:rsidP="000644E3">
      <w:pPr>
        <w:pStyle w:val="NormalPACKT"/>
      </w:pPr>
      <w:r w:rsidRPr="000644E3">
        <w:t>In case of mobile applications, it</w:t>
      </w:r>
      <w:r w:rsidR="00F976D1" w:rsidRPr="000644E3">
        <w:t xml:space="preserve"> needs to</w:t>
      </w:r>
      <w:r w:rsidR="003D23E8" w:rsidRPr="000644E3">
        <w:t xml:space="preserve"> be</w:t>
      </w:r>
      <w:r w:rsidR="00F976D1" w:rsidRPr="000644E3">
        <w:t xml:space="preserve"> tested on all possible supported</w:t>
      </w:r>
      <w:r w:rsidRPr="000644E3">
        <w:t xml:space="preserve"> devices to make sure it</w:t>
      </w:r>
      <w:r w:rsidR="003D23E8" w:rsidRPr="000644E3">
        <w:t xml:space="preserve"> delivers smoothly on all the targeted devices.</w:t>
      </w:r>
    </w:p>
    <w:p w:rsidR="00090784" w:rsidRPr="000644E3" w:rsidRDefault="00090784" w:rsidP="000644E3">
      <w:pPr>
        <w:pStyle w:val="NormalPACKT"/>
      </w:pPr>
      <w:commentRangeStart w:id="1"/>
      <w:r>
        <w:t>…</w:t>
      </w:r>
      <w:commentRangeEnd w:id="1"/>
      <w:r>
        <w:rPr>
          <w:rStyle w:val="CommentReference"/>
          <w:rFonts w:ascii="Arial" w:hAnsi="Arial" w:cs="Arial"/>
          <w:bCs/>
        </w:rPr>
        <w:commentReference w:id="1"/>
      </w:r>
    </w:p>
    <w:p w:rsidR="006D0A6E" w:rsidRPr="000644E3" w:rsidRDefault="006D0A6E" w:rsidP="000644E3">
      <w:pPr>
        <w:pStyle w:val="Heading1"/>
        <w:rPr>
          <w:b w:val="0"/>
        </w:rPr>
      </w:pPr>
      <w:r w:rsidRPr="000644E3">
        <w:t xml:space="preserve">Understanding the importance of automation testing in </w:t>
      </w:r>
      <w:proofErr w:type="spellStart"/>
      <w:r w:rsidRPr="000644E3">
        <w:t>DevOps</w:t>
      </w:r>
      <w:proofErr w:type="spellEnd"/>
      <w:r w:rsidRPr="000644E3">
        <w:t xml:space="preserve"> Cycle</w:t>
      </w:r>
    </w:p>
    <w:p w:rsidR="0008561C" w:rsidRPr="00B768C4" w:rsidRDefault="0008561C" w:rsidP="000644E3">
      <w:pPr>
        <w:pStyle w:val="NormalPACKT"/>
      </w:pPr>
      <w:r w:rsidRPr="00B53528">
        <w:t>Testing is one of the most important factors when it comes to application development. Developers do their best to develop a sophisticated application that runs smoothly. But there are always scenarios that developers cannot think of just because they can only be tested when application is used with the mindset of an end user.</w:t>
      </w:r>
    </w:p>
    <w:p w:rsidR="0008561C" w:rsidRPr="009830EC" w:rsidRDefault="00880501" w:rsidP="000644E3">
      <w:pPr>
        <w:pStyle w:val="NormalPACKT"/>
      </w:pPr>
      <w:r w:rsidRPr="00F7319B">
        <w:t xml:space="preserve">While developers are working hard to develop the application it is very crucial for the </w:t>
      </w:r>
      <w:r w:rsidR="00900D26" w:rsidRPr="00090784">
        <w:t>application to be tested with the user in perspective and to test things a developer wouldn’t think of.</w:t>
      </w:r>
    </w:p>
    <w:p w:rsidR="00900D26" w:rsidRPr="009830EC" w:rsidRDefault="00900D26" w:rsidP="000644E3">
      <w:pPr>
        <w:pStyle w:val="NormalPACKT"/>
      </w:pPr>
      <w:r w:rsidRPr="009830EC">
        <w:t xml:space="preserve">Testers are there to make sure the application performs as </w:t>
      </w:r>
      <w:proofErr w:type="gramStart"/>
      <w:r w:rsidRPr="009830EC">
        <w:t>it’s</w:t>
      </w:r>
      <w:proofErr w:type="gramEnd"/>
      <w:r w:rsidRPr="009830EC">
        <w:t xml:space="preserve"> intended behavior and one feature does not affect the other features in an application.</w:t>
      </w:r>
    </w:p>
    <w:p w:rsidR="00AA5687" w:rsidRPr="009830EC" w:rsidRDefault="00AA5687" w:rsidP="000644E3">
      <w:pPr>
        <w:pStyle w:val="NormalPACKT"/>
      </w:pPr>
      <w:r w:rsidRPr="009830EC">
        <w:t>While it is great to have manual testers testing the application and it does make sure that the application is tested and used as any end user would actually use it in the real world. But it is not always the best choice</w:t>
      </w:r>
      <w:r w:rsidR="00BA43E9" w:rsidRPr="009830EC">
        <w:t xml:space="preserve"> to only have manual testers test the application</w:t>
      </w:r>
      <w:r w:rsidRPr="009830EC">
        <w:t>.</w:t>
      </w:r>
    </w:p>
    <w:p w:rsidR="006D0A6E" w:rsidRPr="009830EC" w:rsidRDefault="00D41E57" w:rsidP="000644E3">
      <w:pPr>
        <w:pStyle w:val="Heading1"/>
      </w:pPr>
      <w:r w:rsidRPr="009830EC">
        <w:lastRenderedPageBreak/>
        <w:t xml:space="preserve">Testing </w:t>
      </w:r>
      <w:r w:rsidR="005C4D76" w:rsidRPr="009830EC">
        <w:t xml:space="preserve">a </w:t>
      </w:r>
      <w:r w:rsidRPr="009830EC">
        <w:t>mobile application</w:t>
      </w:r>
    </w:p>
    <w:p w:rsidR="00B53528" w:rsidRDefault="005C4D76" w:rsidP="000644E3">
      <w:pPr>
        <w:pStyle w:val="NormalPACKT"/>
      </w:pPr>
      <w:r w:rsidRPr="009830EC">
        <w:t>When it is a web application or a desktop application, the number of platform versions and devices are very few to test with.</w:t>
      </w:r>
    </w:p>
    <w:p w:rsidR="003E5CA7" w:rsidRPr="00F7319B" w:rsidRDefault="005C4D76" w:rsidP="000644E3">
      <w:pPr>
        <w:pStyle w:val="NormalPACKT"/>
      </w:pPr>
      <w:r w:rsidRPr="00B53528">
        <w:t>It is always simpler to have manual testers test the application and find out the shortcomings and defects in an application</w:t>
      </w:r>
      <w:r w:rsidR="003E5CA7" w:rsidRPr="00B768C4">
        <w:t xml:space="preserve"> and notify them to developers.</w:t>
      </w:r>
    </w:p>
    <w:p w:rsidR="00B15B6E" w:rsidRPr="00B53528" w:rsidRDefault="003E5CA7" w:rsidP="000644E3">
      <w:pPr>
        <w:pStyle w:val="NormalPACKT"/>
      </w:pPr>
      <w:r w:rsidRPr="00F7319B">
        <w:t>But when it comes to mobile application, the story completely changes</w:t>
      </w:r>
      <w:r w:rsidR="00B15B6E" w:rsidRPr="00B53528">
        <w:t>.</w:t>
      </w:r>
      <w:r w:rsidR="00B53528">
        <w:t xml:space="preserve"> I</w:t>
      </w:r>
      <w:r w:rsidR="00B15B6E" w:rsidRPr="00B53528">
        <w:t>f we only talk about an Android application for example, let’s have a look at the number of challenges in testing.</w:t>
      </w:r>
    </w:p>
    <w:p w:rsidR="00B15B6E" w:rsidRPr="00B53528" w:rsidRDefault="00B15B6E" w:rsidP="000644E3">
      <w:pPr>
        <w:pStyle w:val="Heading1"/>
      </w:pPr>
      <w:r w:rsidRPr="00B53528">
        <w:t>Challenges in testing a mobile application</w:t>
      </w:r>
    </w:p>
    <w:p w:rsidR="00B15B6E" w:rsidRPr="00B53528" w:rsidRDefault="008E5355" w:rsidP="000644E3">
      <w:pPr>
        <w:pStyle w:val="NormalPACKT"/>
      </w:pPr>
      <w:r w:rsidRPr="00B53528">
        <w:t>There are many challenges when it comes to testing a mobile app</w:t>
      </w:r>
    </w:p>
    <w:p w:rsidR="008E5355" w:rsidRPr="00B53528" w:rsidRDefault="008E5355" w:rsidP="000644E3">
      <w:pPr>
        <w:pStyle w:val="BulletPACKT"/>
      </w:pPr>
      <w:r w:rsidRPr="00B53528">
        <w:t>Test against real environment</w:t>
      </w:r>
    </w:p>
    <w:p w:rsidR="008E5355" w:rsidRPr="00F7319B" w:rsidRDefault="008E5355" w:rsidP="000644E3">
      <w:pPr>
        <w:pStyle w:val="BulletPACKT"/>
      </w:pPr>
      <w:r w:rsidRPr="00B768C4">
        <w:t>Deploy and test frequently</w:t>
      </w:r>
    </w:p>
    <w:p w:rsidR="008E5355" w:rsidRPr="00090784" w:rsidRDefault="008E5355" w:rsidP="000644E3">
      <w:pPr>
        <w:pStyle w:val="BulletPACKT"/>
      </w:pPr>
      <w:r w:rsidRPr="00F7319B">
        <w:t>Continuou</w:t>
      </w:r>
      <w:r w:rsidR="00BE752E" w:rsidRPr="00F7319B">
        <w:t>s feedback</w:t>
      </w:r>
    </w:p>
    <w:p w:rsidR="00BE752E" w:rsidRPr="009830EC" w:rsidRDefault="00BE752E" w:rsidP="000644E3">
      <w:pPr>
        <w:pStyle w:val="Heading2"/>
      </w:pPr>
      <w:r w:rsidRPr="00090784">
        <w:t>Testing agai</w:t>
      </w:r>
      <w:r w:rsidRPr="009830EC">
        <w:t>nst real environment</w:t>
      </w:r>
    </w:p>
    <w:p w:rsidR="00302795" w:rsidRPr="009830EC" w:rsidRDefault="002C6E53" w:rsidP="000644E3">
      <w:pPr>
        <w:pStyle w:val="NormalPACKT"/>
      </w:pPr>
      <w:r w:rsidRPr="009830EC">
        <w:t>The most important thing for mobile de</w:t>
      </w:r>
      <w:r w:rsidR="00C008A7" w:rsidRPr="009830EC">
        <w:t>velopers is that the final app</w:t>
      </w:r>
      <w:r w:rsidRPr="009830EC">
        <w:t xml:space="preserve"> works across on all its target devices. Using emulators or simulators are </w:t>
      </w:r>
      <w:r w:rsidR="00C008A7" w:rsidRPr="009830EC">
        <w:t>fine</w:t>
      </w:r>
      <w:r w:rsidRPr="009830EC">
        <w:t xml:space="preserve"> in the earliest phase of the development, but when app becomes more sophisticated and </w:t>
      </w:r>
      <w:r w:rsidR="00C008A7" w:rsidRPr="009830EC">
        <w:t>about to get released to the market,</w:t>
      </w:r>
      <w:r w:rsidRPr="009830EC">
        <w:t xml:space="preserve"> the only acceptable way is to test mobile apps on real devices.</w:t>
      </w:r>
    </w:p>
    <w:p w:rsidR="00132C39" w:rsidRDefault="00B53528" w:rsidP="000644E3">
      <w:pPr>
        <w:pStyle w:val="FigureCaptionPACKT"/>
      </w:pPr>
      <w:r w:rsidRPr="000644E3">
        <w:rPr>
          <w:noProof/>
          <w:lang w:val="en-IN" w:eastAsia="en-IN"/>
        </w:rPr>
        <w:drawing>
          <wp:inline distT="0" distB="0" distL="0" distR="0" wp14:anchorId="1F4F124B" wp14:editId="377D7B8C">
            <wp:extent cx="3088257" cy="19657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8257" cy="1965794"/>
                    </a:xfrm>
                    <a:prstGeom prst="rect">
                      <a:avLst/>
                    </a:prstGeom>
                  </pic:spPr>
                </pic:pic>
              </a:graphicData>
            </a:graphic>
          </wp:inline>
        </w:drawing>
      </w:r>
    </w:p>
    <w:p w:rsidR="008208CA" w:rsidRPr="00B53528" w:rsidRDefault="008208CA" w:rsidP="000644E3">
      <w:pPr>
        <w:pStyle w:val="LayoutInformationPACKT"/>
      </w:pPr>
      <w:r w:rsidRPr="008208CA">
        <w:t>B07738_06_01</w:t>
      </w:r>
    </w:p>
    <w:p w:rsidR="00132C39" w:rsidRPr="00B53528" w:rsidRDefault="00132C39" w:rsidP="000644E3">
      <w:pPr>
        <w:pStyle w:val="Heading2"/>
      </w:pPr>
      <w:r w:rsidRPr="00B53528">
        <w:lastRenderedPageBreak/>
        <w:t>Deploy and test frequently</w:t>
      </w:r>
    </w:p>
    <w:p w:rsidR="00B53528" w:rsidRDefault="00B966C2" w:rsidP="000644E3">
      <w:pPr>
        <w:pStyle w:val="NormalPACKT"/>
      </w:pPr>
      <w:r w:rsidRPr="00B53528">
        <w:t>Mobile applications are updated almost every week or at least twice in a month. So they need to be tested even more frequently.</w:t>
      </w:r>
    </w:p>
    <w:p w:rsidR="006B7683" w:rsidRPr="00090784" w:rsidRDefault="004D155B" w:rsidP="000644E3">
      <w:pPr>
        <w:pStyle w:val="NormalPACKT"/>
      </w:pPr>
      <w:r w:rsidRPr="00B53528">
        <w:t>Mobile applications should be tested with every nightly build so the defects can be recognized earlier and fixed sooner.</w:t>
      </w:r>
      <w:r w:rsidR="007114A1" w:rsidRPr="00B53528">
        <w:t xml:space="preserve"> </w:t>
      </w:r>
      <w:r w:rsidR="00E75E87" w:rsidRPr="00B53528">
        <w:t xml:space="preserve">Testing the same feature again and again efficiently and frequently might not be the best solution and can slow down the process of delivery. If we have automation in place for repeated tasks, that can save a lot of time to market. </w:t>
      </w:r>
      <w:r w:rsidR="007114A1" w:rsidRPr="00B768C4">
        <w:t>Continuous development a</w:t>
      </w:r>
      <w:r w:rsidR="007114A1" w:rsidRPr="00F7319B">
        <w:t>nd testing enables companies to deliver to market needs faster and in timely manner.</w:t>
      </w:r>
    </w:p>
    <w:p w:rsidR="006B7683" w:rsidRPr="009830EC" w:rsidRDefault="006B7683" w:rsidP="000644E3">
      <w:pPr>
        <w:pStyle w:val="Heading2"/>
      </w:pPr>
      <w:r w:rsidRPr="009830EC">
        <w:t>Continuous feedback</w:t>
      </w:r>
    </w:p>
    <w:p w:rsidR="00575114" w:rsidRPr="009830EC" w:rsidRDefault="00483521" w:rsidP="000644E3">
      <w:pPr>
        <w:pStyle w:val="NormalPACKT"/>
      </w:pPr>
      <w:r w:rsidRPr="009830EC">
        <w:t>Continuous feedback goes along with frequently deploy</w:t>
      </w:r>
      <w:r w:rsidR="00575114" w:rsidRPr="009830EC">
        <w:t>ing and testing the application. As we have learnt that manual process of repetitive tasks makes us spend lot of our time and can be and should be saved in order to deliver to market faster. In the same way getting continuous feedback from testing and production is very important to the quality of application.</w:t>
      </w:r>
    </w:p>
    <w:p w:rsidR="00007E9C" w:rsidRDefault="00B53528" w:rsidP="000644E3">
      <w:pPr>
        <w:pStyle w:val="FigureCaptionPACKT"/>
      </w:pPr>
      <w:r w:rsidRPr="000644E3">
        <w:rPr>
          <w:noProof/>
          <w:lang w:val="en-IN" w:eastAsia="en-IN"/>
        </w:rPr>
        <w:drawing>
          <wp:inline distT="0" distB="0" distL="0" distR="0" wp14:anchorId="75233DB0" wp14:editId="64027522">
            <wp:extent cx="3657600" cy="18756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1875692"/>
                    </a:xfrm>
                    <a:prstGeom prst="rect">
                      <a:avLst/>
                    </a:prstGeom>
                  </pic:spPr>
                </pic:pic>
              </a:graphicData>
            </a:graphic>
          </wp:inline>
        </w:drawing>
      </w:r>
    </w:p>
    <w:p w:rsidR="008208CA" w:rsidRPr="000644E3" w:rsidRDefault="008208CA" w:rsidP="000644E3">
      <w:pPr>
        <w:pStyle w:val="LayoutInformationPACKT"/>
      </w:pPr>
      <w:r w:rsidRPr="008208CA">
        <w:t>B07738_06_02</w:t>
      </w:r>
    </w:p>
    <w:p w:rsidR="005673A0" w:rsidRPr="00090784" w:rsidRDefault="008575B3" w:rsidP="000644E3">
      <w:pPr>
        <w:pStyle w:val="NormalPACKT"/>
      </w:pPr>
      <w:r w:rsidRPr="00B53528">
        <w:t xml:space="preserve">To overcome all the above challenges in mobile application testing we need to adopt </w:t>
      </w:r>
      <w:proofErr w:type="spellStart"/>
      <w:r w:rsidRPr="00B53528">
        <w:t>DevOps</w:t>
      </w:r>
      <w:proofErr w:type="spellEnd"/>
      <w:r w:rsidRPr="00B53528">
        <w:t xml:space="preserve"> mindset and make testing an automated and integrated part of our development</w:t>
      </w:r>
      <w:r w:rsidR="004259DB" w:rsidRPr="00B768C4">
        <w:t xml:space="preserve"> cycle</w:t>
      </w:r>
      <w:r w:rsidRPr="00F7319B">
        <w:t xml:space="preserve"> that can happen on each build automatically and give feedback to developers to </w:t>
      </w:r>
      <w:r w:rsidR="007F744D" w:rsidRPr="00F7319B">
        <w:t>take action on the early stages of develo</w:t>
      </w:r>
      <w:r w:rsidR="007F744D" w:rsidRPr="00090784">
        <w:t>pment.</w:t>
      </w:r>
    </w:p>
    <w:p w:rsidR="00AB1336" w:rsidRPr="009830EC" w:rsidRDefault="00DF461B" w:rsidP="000644E3">
      <w:pPr>
        <w:pStyle w:val="Heading1"/>
      </w:pPr>
      <w:r w:rsidRPr="009830EC">
        <w:lastRenderedPageBreak/>
        <w:t xml:space="preserve">Using </w:t>
      </w:r>
      <w:proofErr w:type="spellStart"/>
      <w:r w:rsidRPr="009830EC">
        <w:t>Xamarin</w:t>
      </w:r>
      <w:proofErr w:type="spellEnd"/>
      <w:r w:rsidRPr="009830EC">
        <w:t xml:space="preserve"> Test Cloud to Test on Multiple Devices</w:t>
      </w:r>
    </w:p>
    <w:p w:rsidR="00AB1336" w:rsidRPr="009830EC" w:rsidRDefault="001651D3" w:rsidP="000644E3">
      <w:pPr>
        <w:pStyle w:val="NormalPACKT"/>
      </w:pPr>
      <w:r w:rsidRPr="009830EC">
        <w:t>Mobile application users are very demanding in terms of quality and performance of an application. And thanks to platforms like app store where users can promptly give their feedback as they wish makes it even more important to take mobile application quality seriously.</w:t>
      </w:r>
    </w:p>
    <w:p w:rsidR="001651D3" w:rsidRPr="00B53528" w:rsidRDefault="009E08C5" w:rsidP="000644E3">
      <w:pPr>
        <w:pStyle w:val="BulletPACKT"/>
      </w:pPr>
      <w:r w:rsidRPr="000644E3">
        <w:rPr>
          <w:rStyle w:val="KeyWordPACKT"/>
        </w:rPr>
        <w:t>Q.</w:t>
      </w:r>
      <w:r w:rsidRPr="00B53528">
        <w:t xml:space="preserve"> How can we test a mobile application effectively?</w:t>
      </w:r>
    </w:p>
    <w:p w:rsidR="009E08C5" w:rsidRPr="00B53528" w:rsidRDefault="009E08C5" w:rsidP="000644E3">
      <w:pPr>
        <w:pStyle w:val="BulletPACKT"/>
      </w:pPr>
      <w:r w:rsidRPr="000644E3">
        <w:rPr>
          <w:rStyle w:val="KeyWordPACKT"/>
        </w:rPr>
        <w:t>A.</w:t>
      </w:r>
      <w:r w:rsidRPr="00B53528">
        <w:t xml:space="preserve"> By running the application on a real device and using like a user would do.</w:t>
      </w:r>
    </w:p>
    <w:p w:rsidR="00F376CE" w:rsidRDefault="00C62373" w:rsidP="000644E3">
      <w:pPr>
        <w:pStyle w:val="Heading2"/>
      </w:pPr>
      <w:commentRangeStart w:id="2"/>
      <w:r w:rsidRPr="00B53528">
        <w:t>Challenges</w:t>
      </w:r>
    </w:p>
    <w:p w:rsidR="009E08C5" w:rsidRPr="00F376CE" w:rsidRDefault="00F376CE" w:rsidP="000644E3">
      <w:pPr>
        <w:pStyle w:val="NormalPACKT"/>
      </w:pPr>
      <w:commentRangeStart w:id="3"/>
      <w:r w:rsidRPr="00F376CE">
        <w:t>…</w:t>
      </w:r>
      <w:commentRangeEnd w:id="2"/>
      <w:r w:rsidR="00090784" w:rsidRPr="000644E3">
        <w:commentReference w:id="2"/>
      </w:r>
      <w:commentRangeEnd w:id="3"/>
      <w:r>
        <w:rPr>
          <w:rStyle w:val="CommentReference"/>
          <w:rFonts w:ascii="Arial" w:hAnsi="Arial" w:cs="Arial"/>
          <w:bCs/>
        </w:rPr>
        <w:commentReference w:id="3"/>
      </w:r>
    </w:p>
    <w:p w:rsidR="009E08C5" w:rsidRPr="00B53528" w:rsidRDefault="009E08C5" w:rsidP="000644E3">
      <w:pPr>
        <w:pStyle w:val="BulletPACKT"/>
      </w:pPr>
      <w:r w:rsidRPr="00B53528">
        <w:t>There are various versions of mobile operating systems people use</w:t>
      </w:r>
    </w:p>
    <w:p w:rsidR="009E08C5" w:rsidRPr="00B53528" w:rsidRDefault="009E08C5" w:rsidP="000644E3">
      <w:pPr>
        <w:pStyle w:val="BulletPACKT"/>
      </w:pPr>
      <w:r w:rsidRPr="00B53528">
        <w:t>There are various devices out there with different screen sizes</w:t>
      </w:r>
    </w:p>
    <w:p w:rsidR="009E08C5" w:rsidRPr="00B53528" w:rsidRDefault="009E08C5" w:rsidP="000644E3">
      <w:pPr>
        <w:pStyle w:val="Heading2"/>
      </w:pPr>
      <w:r w:rsidRPr="00B53528">
        <w:t>Different Mobile OS</w:t>
      </w:r>
      <w:r w:rsidR="00EA18E5" w:rsidRPr="00B53528">
        <w:t xml:space="preserve"> Versions</w:t>
      </w:r>
    </w:p>
    <w:p w:rsidR="00B53528" w:rsidRDefault="004D3A78" w:rsidP="000644E3">
      <w:pPr>
        <w:pStyle w:val="NormalPACKT"/>
      </w:pPr>
      <w:r w:rsidRPr="00B768C4">
        <w:t>Let’s take Android for example, since the time Android started it has grown with a very fast rate having a new major release every</w:t>
      </w:r>
      <w:r w:rsidRPr="00F7319B">
        <w:t xml:space="preserve"> year. That makes almost 15 major versions out there in the market. Out of which </w:t>
      </w:r>
      <w:r w:rsidR="00F3306B" w:rsidRPr="00F7319B">
        <w:t>at least 6 versions are widely used in different parts of the world depending on the region and smartphone availability in current date.</w:t>
      </w:r>
      <w:r w:rsidR="00447413" w:rsidRPr="00090784">
        <w:br/>
        <w:t>This is only the major versions we are talking about and minor versions are way too many to count.</w:t>
      </w:r>
    </w:p>
    <w:p w:rsidR="00014980" w:rsidRPr="00B53528" w:rsidRDefault="007104BE" w:rsidP="000644E3">
      <w:pPr>
        <w:pStyle w:val="NormalPACKT"/>
      </w:pPr>
      <w:r w:rsidRPr="00B53528">
        <w:t>Considering all these situations, it is almost impossible for a quality assurance team to test the application and guarantee to work on all the targeted devices out there.</w:t>
      </w:r>
    </w:p>
    <w:p w:rsidR="007104BE" w:rsidRPr="00B53528" w:rsidRDefault="00014980" w:rsidP="000644E3">
      <w:pPr>
        <w:pStyle w:val="Heading2"/>
      </w:pPr>
      <w:r w:rsidRPr="00B53528">
        <w:t>Devices with Different Screen Sizes</w:t>
      </w:r>
    </w:p>
    <w:p w:rsidR="00B53528" w:rsidRDefault="00EF0D3F" w:rsidP="000644E3">
      <w:pPr>
        <w:pStyle w:val="NormalPACKT"/>
      </w:pPr>
      <w:r w:rsidRPr="00B768C4">
        <w:t xml:space="preserve">We are all aware of the number of devices increasing every day with different screen sizes but old devices still continued to be used. </w:t>
      </w:r>
      <w:proofErr w:type="gramStart"/>
      <w:r w:rsidRPr="00B768C4">
        <w:t>From 4.0 inches to 6.5 inches and some even bigger.</w:t>
      </w:r>
      <w:proofErr w:type="gramEnd"/>
    </w:p>
    <w:p w:rsidR="00B53528" w:rsidRDefault="000016FF" w:rsidP="000644E3">
      <w:pPr>
        <w:pStyle w:val="NormalPACKT"/>
      </w:pPr>
      <w:r w:rsidRPr="00B53528">
        <w:t>Mobile application can behave differently on different screen sizes and resolutions. If not developed properly it can drastically change its look from one device used for development to the one real user using.</w:t>
      </w:r>
    </w:p>
    <w:p w:rsidR="00B53528" w:rsidRDefault="008554F3" w:rsidP="000644E3">
      <w:pPr>
        <w:pStyle w:val="NormalPACKT"/>
      </w:pPr>
      <w:r w:rsidRPr="00B53528">
        <w:t>So testing on multiple devices with varied screen sizes becomes a very important aspect of mobil</w:t>
      </w:r>
      <w:r w:rsidRPr="00B768C4">
        <w:t>e app testing.</w:t>
      </w:r>
      <w:r w:rsidR="00102360" w:rsidRPr="00F7319B">
        <w:t xml:space="preserve"> To an extent this can be done with getting all possible device sizes and testing application on them, but in turn can increase the cost to a very high level</w:t>
      </w:r>
      <w:r w:rsidR="00C62373" w:rsidRPr="00F7319B">
        <w:t xml:space="preserve"> and can be a lot of time consuming</w:t>
      </w:r>
      <w:r w:rsidR="00102360" w:rsidRPr="00F7319B">
        <w:t>.</w:t>
      </w:r>
    </w:p>
    <w:p w:rsidR="00C62373" w:rsidRPr="00F376CE" w:rsidRDefault="00C62373" w:rsidP="000644E3">
      <w:pPr>
        <w:pStyle w:val="NormalPACKT"/>
      </w:pPr>
      <w:r w:rsidRPr="00B53528">
        <w:lastRenderedPageBreak/>
        <w:t>To solve challenges like stated above in a cost and quality effective</w:t>
      </w:r>
      <w:r w:rsidR="004C5E63" w:rsidRPr="00B53528">
        <w:t xml:space="preserve"> way</w:t>
      </w:r>
      <w:r w:rsidRPr="00B53528">
        <w:t xml:space="preserve"> is only possible </w:t>
      </w:r>
      <w:r w:rsidR="004C5E63" w:rsidRPr="00B768C4">
        <w:t>by using cloud test platforms that enable us to run test</w:t>
      </w:r>
      <w:r w:rsidR="00BE71C4" w:rsidRPr="00F7319B">
        <w:t xml:space="preserve">s on multiple </w:t>
      </w:r>
      <w:r w:rsidR="004C5E63" w:rsidRPr="00F7319B">
        <w:t>devices simultaneously</w:t>
      </w:r>
      <w:r w:rsidR="00BE71C4" w:rsidRPr="00090784">
        <w:t>. All the devices on these cloud platforms are physical devices and not emulators and they also provide instant feedback</w:t>
      </w:r>
      <w:r w:rsidR="00BE71C4" w:rsidRPr="00F376CE">
        <w:t xml:space="preserve"> and support multiple testing frameworks like </w:t>
      </w:r>
      <w:proofErr w:type="spellStart"/>
      <w:r w:rsidR="00BE71C4" w:rsidRPr="00F376CE">
        <w:t>NUnit</w:t>
      </w:r>
      <w:proofErr w:type="spellEnd"/>
      <w:r w:rsidR="00BE71C4" w:rsidRPr="00F376CE">
        <w:t xml:space="preserve">. </w:t>
      </w:r>
    </w:p>
    <w:p w:rsidR="00D13227" w:rsidRPr="00F376CE" w:rsidRDefault="00D13227" w:rsidP="000644E3">
      <w:pPr>
        <w:pStyle w:val="Heading1"/>
      </w:pPr>
      <w:r w:rsidRPr="00F376CE">
        <w:t xml:space="preserve">Introduction to </w:t>
      </w:r>
      <w:proofErr w:type="spellStart"/>
      <w:r w:rsidRPr="00F376CE">
        <w:t>Xamarin</w:t>
      </w:r>
      <w:proofErr w:type="spellEnd"/>
      <w:r w:rsidRPr="00F376CE">
        <w:t xml:space="preserve"> Test Cloud</w:t>
      </w:r>
    </w:p>
    <w:p w:rsidR="00B53528" w:rsidRDefault="0072548B" w:rsidP="000644E3">
      <w:pPr>
        <w:pStyle w:val="NormalPACKT"/>
      </w:pPr>
      <w:proofErr w:type="spellStart"/>
      <w:r w:rsidRPr="009830EC">
        <w:t>Xamarin</w:t>
      </w:r>
      <w:proofErr w:type="spellEnd"/>
      <w:r w:rsidRPr="009830EC">
        <w:t xml:space="preserve"> Test Cloud is a cloud-based </w:t>
      </w:r>
      <w:r w:rsidR="00843DE9" w:rsidRPr="009830EC">
        <w:t>platform</w:t>
      </w:r>
      <w:r w:rsidRPr="009830EC">
        <w:t xml:space="preserve"> that provides tools </w:t>
      </w:r>
      <w:r w:rsidR="00843DE9" w:rsidRPr="009830EC">
        <w:t>to</w:t>
      </w:r>
      <w:r w:rsidRPr="009830EC">
        <w:t xml:space="preserve"> support automated Testing of mobile applications across </w:t>
      </w:r>
      <w:r w:rsidR="00776F15" w:rsidRPr="009830EC">
        <w:t>various</w:t>
      </w:r>
      <w:r w:rsidRPr="009830EC">
        <w:t xml:space="preserve"> different devices</w:t>
      </w:r>
      <w:r w:rsidR="00776F15" w:rsidRPr="009830EC">
        <w:t xml:space="preserve"> also known as UI Acceptance Testing</w:t>
      </w:r>
      <w:r w:rsidRPr="009830EC">
        <w:t xml:space="preserve">. This enables </w:t>
      </w:r>
      <w:r w:rsidR="00375790" w:rsidRPr="009830EC">
        <w:t>us</w:t>
      </w:r>
      <w:r w:rsidRPr="009830EC">
        <w:t xml:space="preserve"> to ensure that </w:t>
      </w:r>
      <w:r w:rsidR="00375790" w:rsidRPr="009830EC">
        <w:t>the</w:t>
      </w:r>
      <w:r w:rsidRPr="009830EC">
        <w:t xml:space="preserve"> application performs correctly and efficiently across </w:t>
      </w:r>
      <w:r w:rsidR="00375790" w:rsidRPr="009830EC">
        <w:t>multiple</w:t>
      </w:r>
      <w:r w:rsidRPr="009830EC">
        <w:t xml:space="preserve"> devices with minimal effort.</w:t>
      </w:r>
    </w:p>
    <w:p w:rsidR="00514197" w:rsidRPr="00F7319B" w:rsidRDefault="00375790" w:rsidP="000644E3">
      <w:pPr>
        <w:pStyle w:val="NormalPACKT"/>
      </w:pPr>
      <w:r w:rsidRPr="00B53528">
        <w:t>It also helps shifting the testers focus from repeating the same tests on multiple devices and helps them foc</w:t>
      </w:r>
      <w:r w:rsidRPr="00B768C4">
        <w:t>us on verifying that app works as expected on the test cloud.</w:t>
      </w:r>
    </w:p>
    <w:p w:rsidR="00A71BDA" w:rsidRPr="00F376CE" w:rsidRDefault="001909CF" w:rsidP="000644E3">
      <w:pPr>
        <w:pStyle w:val="NormalPACKT"/>
      </w:pPr>
      <w:r w:rsidRPr="00F7319B">
        <w:t>The</w:t>
      </w:r>
      <w:r w:rsidRPr="00090784">
        <w:t xml:space="preserve"> </w:t>
      </w:r>
      <w:proofErr w:type="spellStart"/>
      <w:r w:rsidRPr="00090784">
        <w:t>Xamarin</w:t>
      </w:r>
      <w:proofErr w:type="spellEnd"/>
      <w:r w:rsidRPr="00090784">
        <w:t xml:space="preserve"> Test Cloud </w:t>
      </w:r>
      <w:r w:rsidR="00A71BDA" w:rsidRPr="00090784">
        <w:t>family</w:t>
      </w:r>
      <w:r w:rsidRPr="00F376CE">
        <w:t xml:space="preserve"> consists of the following parts:</w:t>
      </w:r>
    </w:p>
    <w:p w:rsidR="00A71BDA" w:rsidRPr="00F376CE" w:rsidRDefault="00A71BDA" w:rsidP="000644E3">
      <w:pPr>
        <w:pStyle w:val="BulletPACKT"/>
      </w:pPr>
      <w:proofErr w:type="spellStart"/>
      <w:r w:rsidRPr="00F376CE">
        <w:t>Xamarin.UITest</w:t>
      </w:r>
      <w:proofErr w:type="spellEnd"/>
    </w:p>
    <w:p w:rsidR="00A71BDA" w:rsidRPr="009830EC" w:rsidRDefault="00A71BDA" w:rsidP="000644E3">
      <w:pPr>
        <w:pStyle w:val="BulletPACKT"/>
      </w:pPr>
      <w:r w:rsidRPr="009830EC">
        <w:t>Test Cloud</w:t>
      </w:r>
    </w:p>
    <w:p w:rsidR="000964FC" w:rsidRPr="009830EC" w:rsidRDefault="000964FC" w:rsidP="000644E3">
      <w:pPr>
        <w:pStyle w:val="BulletPACKT"/>
      </w:pPr>
      <w:proofErr w:type="spellStart"/>
      <w:r w:rsidRPr="009830EC">
        <w:t>Xamarin</w:t>
      </w:r>
      <w:proofErr w:type="spellEnd"/>
      <w:r w:rsidRPr="009830EC">
        <w:t xml:space="preserve"> Test Recorder</w:t>
      </w:r>
    </w:p>
    <w:p w:rsidR="00A71BDA" w:rsidRPr="009830EC" w:rsidRDefault="00A71BDA" w:rsidP="000644E3">
      <w:pPr>
        <w:pStyle w:val="Heading2"/>
      </w:pPr>
      <w:proofErr w:type="spellStart"/>
      <w:r w:rsidRPr="009830EC">
        <w:t>Xamarin.UITest</w:t>
      </w:r>
      <w:proofErr w:type="spellEnd"/>
    </w:p>
    <w:p w:rsidR="00B53528" w:rsidRDefault="00712234" w:rsidP="000644E3">
      <w:pPr>
        <w:pStyle w:val="NormalPACKT"/>
      </w:pPr>
      <w:r w:rsidRPr="009830EC">
        <w:t xml:space="preserve">It is a testing framework based on very popular </w:t>
      </w:r>
      <w:proofErr w:type="spellStart"/>
      <w:r w:rsidRPr="009830EC">
        <w:t>NUnit</w:t>
      </w:r>
      <w:proofErr w:type="spellEnd"/>
      <w:r w:rsidRPr="009830EC">
        <w:t xml:space="preserve"> test libraries.</w:t>
      </w:r>
      <w:r w:rsidR="009908C1" w:rsidRPr="009830EC">
        <w:t xml:space="preserve"> If you have used </w:t>
      </w:r>
      <w:proofErr w:type="spellStart"/>
      <w:r w:rsidR="009908C1" w:rsidRPr="009830EC">
        <w:t>NUnit</w:t>
      </w:r>
      <w:proofErr w:type="spellEnd"/>
      <w:r w:rsidR="009908C1" w:rsidRPr="009830EC">
        <w:t xml:space="preserve"> in your C# projects earlier for unit testing it can be really helpful to understand </w:t>
      </w:r>
      <w:proofErr w:type="spellStart"/>
      <w:r w:rsidR="009908C1" w:rsidRPr="009830EC">
        <w:t>Xamarin.UITest</w:t>
      </w:r>
      <w:proofErr w:type="spellEnd"/>
      <w:r w:rsidR="009908C1" w:rsidRPr="009830EC">
        <w:t xml:space="preserve"> faster.</w:t>
      </w:r>
      <w:r w:rsidR="006B5DDE" w:rsidRPr="009830EC">
        <w:t xml:space="preserve"> But if you don’t have prior experience in </w:t>
      </w:r>
      <w:proofErr w:type="spellStart"/>
      <w:r w:rsidR="006B5DDE" w:rsidRPr="009830EC">
        <w:t>NUnit</w:t>
      </w:r>
      <w:proofErr w:type="spellEnd"/>
      <w:r w:rsidR="006B5DDE" w:rsidRPr="009830EC">
        <w:t xml:space="preserve"> then it’s absolutely fine.</w:t>
      </w:r>
    </w:p>
    <w:p w:rsidR="00B53528" w:rsidRDefault="000F2B1C" w:rsidP="000644E3">
      <w:pPr>
        <w:pStyle w:val="NormalPACKT"/>
      </w:pPr>
      <w:r w:rsidRPr="00B53528">
        <w:t xml:space="preserve">It is basically a set of libraries for C# (similar to </w:t>
      </w:r>
      <w:proofErr w:type="spellStart"/>
      <w:r w:rsidRPr="00B53528">
        <w:t>JUnit</w:t>
      </w:r>
      <w:proofErr w:type="spellEnd"/>
      <w:r w:rsidRPr="00B53528">
        <w:t xml:space="preserve"> for Java) to help write unit tests</w:t>
      </w:r>
      <w:r w:rsidR="006E1BCB" w:rsidRPr="00B53528">
        <w:t>.</w:t>
      </w:r>
      <w:r w:rsidR="006E1BCB" w:rsidRPr="00B53528">
        <w:br/>
      </w:r>
      <w:proofErr w:type="spellStart"/>
      <w:r w:rsidR="006E1BCB" w:rsidRPr="00B53528">
        <w:t>Xamarin</w:t>
      </w:r>
      <w:proofErr w:type="spellEnd"/>
      <w:r w:rsidR="006E1BCB" w:rsidRPr="00B53528">
        <w:t xml:space="preserve"> also supports Calabash framework for writing tests if you want to write them in Ruby and Cucumber.</w:t>
      </w:r>
    </w:p>
    <w:p w:rsidR="00A71BDA" w:rsidRPr="00B53528" w:rsidRDefault="006E1BCB" w:rsidP="000644E3">
      <w:pPr>
        <w:pStyle w:val="NormalPACKT"/>
      </w:pPr>
      <w:r w:rsidRPr="00B53528">
        <w:t xml:space="preserve">We’ll be focusing on </w:t>
      </w:r>
      <w:proofErr w:type="spellStart"/>
      <w:r w:rsidRPr="00B53528">
        <w:t>Xamarin.UITest</w:t>
      </w:r>
      <w:proofErr w:type="spellEnd"/>
      <w:r w:rsidRPr="00B53528">
        <w:t xml:space="preserve"> for writing tests in C# for continuous testing.</w:t>
      </w:r>
    </w:p>
    <w:p w:rsidR="00DB1D5D" w:rsidRPr="00B53528" w:rsidRDefault="00DB1D5D" w:rsidP="000644E3">
      <w:pPr>
        <w:pStyle w:val="Heading2"/>
      </w:pPr>
      <w:r w:rsidRPr="00B53528">
        <w:t>Test Cloud</w:t>
      </w:r>
    </w:p>
    <w:p w:rsidR="000964FC" w:rsidRPr="00090784" w:rsidRDefault="00A13B72" w:rsidP="000644E3">
      <w:pPr>
        <w:pStyle w:val="NormalPACKT"/>
      </w:pPr>
      <w:r w:rsidRPr="00B768C4">
        <w:t xml:space="preserve">It is a cloud based platform consisting of thousands of physical devices. Users can upload apps and tests written in </w:t>
      </w:r>
      <w:proofErr w:type="spellStart"/>
      <w:r w:rsidRPr="00B768C4">
        <w:t>Xamarin.UITest</w:t>
      </w:r>
      <w:proofErr w:type="spellEnd"/>
      <w:r w:rsidRPr="00B768C4">
        <w:t xml:space="preserve"> to Test Cloud, it will then install the apps on the available or chosen devices and run the given tests on them.</w:t>
      </w:r>
      <w:r w:rsidR="007C4DF1" w:rsidRPr="00F7319B">
        <w:t xml:space="preserve"> Once tests are complete, results are then available to u</w:t>
      </w:r>
      <w:r w:rsidR="007C4DF1" w:rsidRPr="00090784">
        <w:t>sers to analyze and verify the behavior of the application.</w:t>
      </w:r>
    </w:p>
    <w:p w:rsidR="000964FC" w:rsidRPr="00F376CE" w:rsidRDefault="000964FC" w:rsidP="000644E3">
      <w:pPr>
        <w:pStyle w:val="Heading2"/>
      </w:pPr>
      <w:proofErr w:type="spellStart"/>
      <w:r w:rsidRPr="00F376CE">
        <w:lastRenderedPageBreak/>
        <w:t>Xamarin</w:t>
      </w:r>
      <w:proofErr w:type="spellEnd"/>
      <w:r w:rsidRPr="00F376CE">
        <w:t xml:space="preserve"> Test Recorder</w:t>
      </w:r>
    </w:p>
    <w:p w:rsidR="00B53528" w:rsidRDefault="000964FC" w:rsidP="000644E3">
      <w:pPr>
        <w:pStyle w:val="NormalPACKT"/>
      </w:pPr>
      <w:r w:rsidRPr="00F376CE">
        <w:t xml:space="preserve">It is another application in the Test Cloud ecosystem that helps with writing </w:t>
      </w:r>
      <w:proofErr w:type="spellStart"/>
      <w:r w:rsidRPr="00F376CE">
        <w:t>Xamarin.UITest</w:t>
      </w:r>
      <w:proofErr w:type="spellEnd"/>
      <w:r w:rsidRPr="00F376CE">
        <w:t>.</w:t>
      </w:r>
    </w:p>
    <w:p w:rsidR="00B53528" w:rsidRDefault="000964FC" w:rsidP="000644E3">
      <w:pPr>
        <w:pStyle w:val="NormalPACKT"/>
      </w:pPr>
      <w:r w:rsidRPr="00B53528">
        <w:t>It basically allows you to plug the device in, run the test manually on the device and write all the test code for you by recording your actions on the application.</w:t>
      </w:r>
    </w:p>
    <w:p w:rsidR="007007CE" w:rsidRPr="00B53528" w:rsidRDefault="00D449A1" w:rsidP="000644E3">
      <w:pPr>
        <w:pStyle w:val="NormalPACKT"/>
      </w:pPr>
      <w:r w:rsidRPr="00B53528">
        <w:t xml:space="preserve">We will not be covering Test Recorder and rather learn how to write UI tests with </w:t>
      </w:r>
      <w:proofErr w:type="spellStart"/>
      <w:r w:rsidRPr="00B53528">
        <w:t>Xamarin</w:t>
      </w:r>
      <w:proofErr w:type="spellEnd"/>
      <w:r w:rsidRPr="00B53528">
        <w:t>.</w:t>
      </w:r>
    </w:p>
    <w:p w:rsidR="007007CE" w:rsidRPr="00090784" w:rsidRDefault="00CC79AE" w:rsidP="000644E3">
      <w:pPr>
        <w:pStyle w:val="Heading1"/>
      </w:pPr>
      <w:r w:rsidRPr="00B768C4">
        <w:t xml:space="preserve">Using </w:t>
      </w:r>
      <w:proofErr w:type="spellStart"/>
      <w:r w:rsidRPr="00B768C4">
        <w:t>Xamarin</w:t>
      </w:r>
      <w:proofErr w:type="spellEnd"/>
      <w:r w:rsidRPr="00B768C4">
        <w:t xml:space="preserve"> Test Cloud as Par</w:t>
      </w:r>
      <w:r w:rsidRPr="00F7319B">
        <w:t xml:space="preserve">t </w:t>
      </w:r>
      <w:r w:rsidR="00465228" w:rsidRPr="00F7319B">
        <w:t>of</w:t>
      </w:r>
      <w:r w:rsidRPr="00F7319B">
        <w:t xml:space="preserve"> Continuous Integration</w:t>
      </w:r>
    </w:p>
    <w:p w:rsidR="001E5525" w:rsidRPr="00F376CE" w:rsidRDefault="001E5525" w:rsidP="000644E3">
      <w:pPr>
        <w:pStyle w:val="NormalPACKT"/>
      </w:pPr>
      <w:proofErr w:type="spellStart"/>
      <w:r w:rsidRPr="00090784">
        <w:t>Xamarin</w:t>
      </w:r>
      <w:proofErr w:type="spellEnd"/>
      <w:r w:rsidRPr="00090784">
        <w:t xml:space="preserve"> Test Cloud helps us achieve continuous integration with automated test executions on every build on a build server like </w:t>
      </w:r>
      <w:proofErr w:type="spellStart"/>
      <w:r w:rsidRPr="00090784">
        <w:t>TeamCity</w:t>
      </w:r>
      <w:proofErr w:type="spellEnd"/>
      <w:r w:rsidRPr="00090784">
        <w:t xml:space="preserve"> and after executing the tests, giving feedback directly to developers.</w:t>
      </w:r>
    </w:p>
    <w:p w:rsidR="009213C7" w:rsidRDefault="000B3646" w:rsidP="000644E3">
      <w:pPr>
        <w:pStyle w:val="FigureCaptionPACKT"/>
      </w:pPr>
      <w:r w:rsidRPr="000644E3">
        <w:rPr>
          <w:noProof/>
          <w:lang w:val="en-IN" w:eastAsia="en-IN"/>
        </w:rPr>
        <w:drawing>
          <wp:inline distT="0" distB="0" distL="0" distR="0" wp14:anchorId="6549A5FB" wp14:editId="55718B9D">
            <wp:extent cx="3424687" cy="333400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4687" cy="3334002"/>
                    </a:xfrm>
                    <a:prstGeom prst="rect">
                      <a:avLst/>
                    </a:prstGeom>
                  </pic:spPr>
                </pic:pic>
              </a:graphicData>
            </a:graphic>
          </wp:inline>
        </w:drawing>
      </w:r>
    </w:p>
    <w:p w:rsidR="008208CA" w:rsidRPr="000B3646" w:rsidRDefault="008208CA" w:rsidP="000644E3">
      <w:pPr>
        <w:pStyle w:val="LayoutInformationPACKT"/>
      </w:pPr>
      <w:r w:rsidRPr="008208CA">
        <w:t>B07738_06_03</w:t>
      </w:r>
    </w:p>
    <w:p w:rsidR="006F25CC" w:rsidRPr="000B3646" w:rsidRDefault="0039431C" w:rsidP="000644E3">
      <w:pPr>
        <w:pStyle w:val="Heading1"/>
      </w:pPr>
      <w:r w:rsidRPr="000B3646">
        <w:lastRenderedPageBreak/>
        <w:t>Creating Users and O</w:t>
      </w:r>
      <w:r w:rsidR="00465228" w:rsidRPr="000B3646">
        <w:t>rganization on Test Cloud</w:t>
      </w:r>
    </w:p>
    <w:p w:rsidR="00465228" w:rsidRPr="000B3646" w:rsidRDefault="00206F47" w:rsidP="000644E3">
      <w:pPr>
        <w:pStyle w:val="NormalPACKT"/>
      </w:pPr>
      <w:r w:rsidRPr="000B3646">
        <w:t xml:space="preserve">Let’s start by creating an account on </w:t>
      </w:r>
      <w:proofErr w:type="spellStart"/>
      <w:r w:rsidRPr="000B3646">
        <w:t>Xamarin</w:t>
      </w:r>
      <w:proofErr w:type="spellEnd"/>
      <w:r w:rsidRPr="000B3646">
        <w:t xml:space="preserve"> Test Cloud.</w:t>
      </w:r>
    </w:p>
    <w:p w:rsidR="00206F47" w:rsidRPr="000B3646" w:rsidRDefault="00206F47" w:rsidP="000644E3">
      <w:pPr>
        <w:pStyle w:val="NumberedBulletPACKT"/>
      </w:pPr>
      <w:r w:rsidRPr="000B3646">
        <w:t xml:space="preserve">Go to </w:t>
      </w:r>
      <w:hyperlink r:id="rId11" w:history="1">
        <w:r w:rsidRPr="000644E3">
          <w:rPr>
            <w:rStyle w:val="Hyperlink"/>
          </w:rPr>
          <w:t>https://testcloud.xamarin.com/register</w:t>
        </w:r>
      </w:hyperlink>
      <w:r w:rsidRPr="000B3646">
        <w:t xml:space="preserve"> to register a new account.</w:t>
      </w:r>
    </w:p>
    <w:p w:rsidR="000C0447" w:rsidRDefault="000B3646" w:rsidP="000644E3">
      <w:pPr>
        <w:pStyle w:val="FigureCaptionPACKT"/>
      </w:pPr>
      <w:r w:rsidRPr="000644E3">
        <w:rPr>
          <w:noProof/>
          <w:lang w:val="en-IN" w:eastAsia="en-IN"/>
        </w:rPr>
        <w:drawing>
          <wp:inline distT="0" distB="0" distL="0" distR="0" wp14:anchorId="6EA0F063" wp14:editId="2F32F263">
            <wp:extent cx="3064420" cy="282083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4420" cy="2820838"/>
                    </a:xfrm>
                    <a:prstGeom prst="rect">
                      <a:avLst/>
                    </a:prstGeom>
                  </pic:spPr>
                </pic:pic>
              </a:graphicData>
            </a:graphic>
          </wp:inline>
        </w:drawing>
      </w:r>
    </w:p>
    <w:p w:rsidR="008208CA" w:rsidRPr="000B3646" w:rsidRDefault="008208CA" w:rsidP="000644E3">
      <w:pPr>
        <w:pStyle w:val="LayoutInformationPACKT"/>
      </w:pPr>
      <w:r w:rsidRPr="008208CA">
        <w:t>B07738_06_04</w:t>
      </w:r>
    </w:p>
    <w:p w:rsidR="002522B3" w:rsidRPr="000B3646" w:rsidRDefault="000C0447" w:rsidP="000644E3">
      <w:pPr>
        <w:pStyle w:val="NormalPACKT"/>
      </w:pPr>
      <w:r w:rsidRPr="000B3646">
        <w:t>Enter your details and click “Continue” button to start the process, the process requires you to register with a company email, a Gmail or Yahoo email would not work.</w:t>
      </w:r>
    </w:p>
    <w:p w:rsidR="002522B3" w:rsidRPr="000B3646" w:rsidRDefault="002522B3" w:rsidP="000644E3">
      <w:pPr>
        <w:pStyle w:val="NumberedBulletPACKT"/>
      </w:pPr>
      <w:r w:rsidRPr="000B3646">
        <w:t xml:space="preserve">On the next screen enter your organization details and </w:t>
      </w:r>
      <w:proofErr w:type="gramStart"/>
      <w:r w:rsidRPr="000B3646">
        <w:t>click get</w:t>
      </w:r>
      <w:proofErr w:type="gramEnd"/>
      <w:r w:rsidRPr="000B3646">
        <w:t xml:space="preserve"> started.</w:t>
      </w:r>
    </w:p>
    <w:p w:rsidR="006738E6" w:rsidRDefault="000B3646" w:rsidP="000644E3">
      <w:pPr>
        <w:pStyle w:val="FigureCaptionPACKT"/>
      </w:pPr>
      <w:r w:rsidRPr="000644E3">
        <w:rPr>
          <w:noProof/>
          <w:lang w:val="en-IN" w:eastAsia="en-IN"/>
        </w:rPr>
        <w:lastRenderedPageBreak/>
        <w:drawing>
          <wp:inline distT="0" distB="0" distL="0" distR="0" wp14:anchorId="70A3C88F" wp14:editId="56520CDC">
            <wp:extent cx="3489301" cy="37524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301" cy="3752490"/>
                    </a:xfrm>
                    <a:prstGeom prst="rect">
                      <a:avLst/>
                    </a:prstGeom>
                  </pic:spPr>
                </pic:pic>
              </a:graphicData>
            </a:graphic>
          </wp:inline>
        </w:drawing>
      </w:r>
    </w:p>
    <w:p w:rsidR="008208CA" w:rsidRPr="000B3646" w:rsidRDefault="008208CA" w:rsidP="000644E3">
      <w:pPr>
        <w:pStyle w:val="LayoutInformationPACKT"/>
      </w:pPr>
      <w:r w:rsidRPr="008208CA">
        <w:t>B07738_06_05</w:t>
      </w:r>
    </w:p>
    <w:p w:rsidR="00DE079E" w:rsidRPr="000B3646" w:rsidRDefault="00DE079E" w:rsidP="000644E3">
      <w:pPr>
        <w:pStyle w:val="NumberedBulletPACKT"/>
      </w:pPr>
      <w:r w:rsidRPr="000B3646">
        <w:t>On the</w:t>
      </w:r>
      <w:r w:rsidRPr="000644E3">
        <w:t xml:space="preserve"> next step, accept the terms and condition to complete registration</w:t>
      </w:r>
    </w:p>
    <w:p w:rsidR="00DE079E" w:rsidRDefault="000B3646" w:rsidP="000644E3">
      <w:pPr>
        <w:pStyle w:val="FigureCaptionPACKT"/>
      </w:pPr>
      <w:r w:rsidRPr="000644E3">
        <w:rPr>
          <w:noProof/>
          <w:lang w:val="en-IN" w:eastAsia="en-IN"/>
        </w:rPr>
        <w:lastRenderedPageBreak/>
        <w:drawing>
          <wp:inline distT="0" distB="0" distL="0" distR="0" wp14:anchorId="5BA08BED" wp14:editId="3924EFBF">
            <wp:extent cx="3338423" cy="30669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8423" cy="3066998"/>
                    </a:xfrm>
                    <a:prstGeom prst="rect">
                      <a:avLst/>
                    </a:prstGeom>
                  </pic:spPr>
                </pic:pic>
              </a:graphicData>
            </a:graphic>
          </wp:inline>
        </w:drawing>
      </w:r>
    </w:p>
    <w:p w:rsidR="008208CA" w:rsidRPr="000B3646" w:rsidRDefault="008208CA" w:rsidP="000644E3">
      <w:pPr>
        <w:pStyle w:val="LayoutInformationPACKT"/>
      </w:pPr>
      <w:r w:rsidRPr="008208CA">
        <w:t>B07738_06_06</w:t>
      </w:r>
    </w:p>
    <w:p w:rsidR="00DE079E" w:rsidRPr="00B768C4" w:rsidRDefault="003D5FDF" w:rsidP="000644E3">
      <w:pPr>
        <w:pStyle w:val="NumberedBulletPACKT"/>
      </w:pPr>
      <w:r w:rsidRPr="000B3646">
        <w:t>After completing the registration, make sure to verify your email address before beginning testing.</w:t>
      </w:r>
    </w:p>
    <w:p w:rsidR="00B13243" w:rsidRPr="00B768C4" w:rsidRDefault="00B13243" w:rsidP="000644E3">
      <w:pPr>
        <w:pStyle w:val="Heading2"/>
      </w:pPr>
      <w:r w:rsidRPr="00B768C4">
        <w:t>Users and Organizations</w:t>
      </w:r>
    </w:p>
    <w:p w:rsidR="00DD5973" w:rsidRPr="00090784" w:rsidRDefault="00DD5973" w:rsidP="000644E3">
      <w:pPr>
        <w:pStyle w:val="NormalPACKT"/>
      </w:pPr>
      <w:proofErr w:type="spellStart"/>
      <w:r w:rsidRPr="00B768C4">
        <w:t>Xamarin</w:t>
      </w:r>
      <w:proofErr w:type="spellEnd"/>
      <w:r w:rsidRPr="00B768C4">
        <w:t xml:space="preserve"> Test</w:t>
      </w:r>
      <w:r w:rsidRPr="00F7319B">
        <w:t xml:space="preserve"> Cloud being a continuous testing cloud </w:t>
      </w:r>
      <w:proofErr w:type="gramStart"/>
      <w:r w:rsidRPr="00F7319B">
        <w:t>platform,</w:t>
      </w:r>
      <w:proofErr w:type="gramEnd"/>
      <w:r w:rsidRPr="00F7319B">
        <w:t xml:space="preserve"> supports an organization structure to give access and make APIs and run tests through some access keys.</w:t>
      </w:r>
    </w:p>
    <w:p w:rsidR="00B52E32" w:rsidRPr="00F376CE" w:rsidRDefault="00DD5973" w:rsidP="000644E3">
      <w:pPr>
        <w:pStyle w:val="NormalPACKT"/>
      </w:pPr>
      <w:r w:rsidRPr="00090784">
        <w:t>It makes it much bet</w:t>
      </w:r>
      <w:r w:rsidRPr="00F376CE">
        <w:t>ter to separate team based applications in an organization.</w:t>
      </w:r>
    </w:p>
    <w:p w:rsidR="00DD5973" w:rsidRPr="00F376CE" w:rsidRDefault="00B52E32" w:rsidP="000644E3">
      <w:pPr>
        <w:pStyle w:val="Heading2"/>
      </w:pPr>
      <w:r w:rsidRPr="00F376CE">
        <w:t>Test Cloud Hierarchy</w:t>
      </w:r>
    </w:p>
    <w:p w:rsidR="00B52E32" w:rsidRPr="009830EC" w:rsidRDefault="00B52E32" w:rsidP="000644E3">
      <w:pPr>
        <w:pStyle w:val="NormalPACKT"/>
      </w:pPr>
      <w:r w:rsidRPr="009830EC">
        <w:t>The Test Cloud hierarchy structure is quite simple and easy to follow</w:t>
      </w:r>
    </w:p>
    <w:p w:rsidR="002A2307" w:rsidRPr="000644E3" w:rsidRDefault="00B52E32" w:rsidP="000644E3">
      <w:pPr>
        <w:pStyle w:val="BulletPACKT"/>
      </w:pPr>
      <w:r w:rsidRPr="000644E3">
        <w:rPr>
          <w:rStyle w:val="KeyWordPACKT"/>
        </w:rPr>
        <w:t>Organization</w:t>
      </w:r>
      <w:r w:rsidR="00B768C4" w:rsidRPr="000644E3">
        <w:t xml:space="preserve">: </w:t>
      </w:r>
      <w:r w:rsidR="002A2307" w:rsidRPr="00B768C4">
        <w:t xml:space="preserve">An organization is basically the top level at which the subscription is managed for the Test Cloud and it is created when a person from organization first creates an account on </w:t>
      </w:r>
      <w:proofErr w:type="spellStart"/>
      <w:r w:rsidR="002A2307" w:rsidRPr="00B768C4">
        <w:t>Xamarin</w:t>
      </w:r>
      <w:proofErr w:type="spellEnd"/>
      <w:r w:rsidR="002A2307" w:rsidRPr="00B768C4">
        <w:t xml:space="preserve"> Test Cloud.</w:t>
      </w:r>
    </w:p>
    <w:p w:rsidR="002A2307" w:rsidRPr="000644E3" w:rsidRDefault="00B52E32" w:rsidP="000644E3">
      <w:pPr>
        <w:pStyle w:val="BulletPACKT"/>
      </w:pPr>
      <w:r w:rsidRPr="000644E3">
        <w:rPr>
          <w:rStyle w:val="KeyWordPACKT"/>
        </w:rPr>
        <w:t>Administrators</w:t>
      </w:r>
      <w:r w:rsidR="00B768C4" w:rsidRPr="000644E3">
        <w:t xml:space="preserve">: </w:t>
      </w:r>
      <w:r w:rsidR="002A2307" w:rsidRPr="00B768C4">
        <w:t>Each organization would have at least one administrator who creates teams and can manage users</w:t>
      </w:r>
    </w:p>
    <w:p w:rsidR="003F3DEF" w:rsidRPr="000644E3" w:rsidRDefault="002A2307" w:rsidP="000644E3">
      <w:pPr>
        <w:pStyle w:val="BulletPACKT"/>
      </w:pPr>
      <w:r w:rsidRPr="000644E3">
        <w:rPr>
          <w:rStyle w:val="KeyWordPACKT"/>
        </w:rPr>
        <w:t>Team</w:t>
      </w:r>
      <w:r w:rsidR="00B768C4" w:rsidRPr="000644E3">
        <w:t xml:space="preserve">: </w:t>
      </w:r>
      <w:r w:rsidRPr="00B768C4">
        <w:t xml:space="preserve">A team usually has at least one application and </w:t>
      </w:r>
      <w:r w:rsidR="00AC2D24" w:rsidRPr="000644E3">
        <w:t>some users working on that application</w:t>
      </w:r>
      <w:r w:rsidR="00B83BFA" w:rsidRPr="000644E3">
        <w:t>. Each team gets their own API keys to access and run tests on the application.</w:t>
      </w:r>
    </w:p>
    <w:p w:rsidR="00DF0AB8" w:rsidRDefault="00B768C4" w:rsidP="000644E3">
      <w:pPr>
        <w:pStyle w:val="FigureCaptionPACKT"/>
      </w:pPr>
      <w:r w:rsidRPr="000644E3">
        <w:rPr>
          <w:noProof/>
          <w:sz w:val="24"/>
          <w:szCs w:val="36"/>
          <w:lang w:val="en-IN" w:eastAsia="en-IN"/>
        </w:rPr>
        <w:lastRenderedPageBreak/>
        <w:drawing>
          <wp:inline distT="0" distB="0" distL="0" distR="0" wp14:anchorId="4808AA10" wp14:editId="0F711044">
            <wp:extent cx="3856008" cy="252764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6008" cy="2527647"/>
                    </a:xfrm>
                    <a:prstGeom prst="rect">
                      <a:avLst/>
                    </a:prstGeom>
                    <a:noFill/>
                    <a:ln>
                      <a:noFill/>
                    </a:ln>
                  </pic:spPr>
                </pic:pic>
              </a:graphicData>
            </a:graphic>
          </wp:inline>
        </w:drawing>
      </w:r>
    </w:p>
    <w:p w:rsidR="008208CA" w:rsidRPr="00B768C4" w:rsidRDefault="008208CA" w:rsidP="000644E3">
      <w:pPr>
        <w:pStyle w:val="LayoutInformationPACKT"/>
      </w:pPr>
      <w:r w:rsidRPr="008208CA">
        <w:t>B07738_06_07</w:t>
      </w:r>
    </w:p>
    <w:p w:rsidR="002A2307" w:rsidRPr="00B768C4" w:rsidRDefault="00487BE8" w:rsidP="000644E3">
      <w:pPr>
        <w:pStyle w:val="Heading1"/>
      </w:pPr>
      <w:r w:rsidRPr="00B768C4">
        <w:t>Creating a Team</w:t>
      </w:r>
    </w:p>
    <w:p w:rsidR="00457015" w:rsidRPr="00B768C4" w:rsidRDefault="00457015" w:rsidP="000644E3">
      <w:pPr>
        <w:pStyle w:val="NormalPACKT"/>
      </w:pPr>
      <w:r w:rsidRPr="00B768C4">
        <w:t xml:space="preserve">To create a team in </w:t>
      </w:r>
      <w:proofErr w:type="spellStart"/>
      <w:r w:rsidRPr="00B768C4">
        <w:t>Xamarin</w:t>
      </w:r>
      <w:proofErr w:type="spellEnd"/>
      <w:r w:rsidRPr="00B768C4">
        <w:t xml:space="preserve"> Test Cloud, follow below steps.</w:t>
      </w:r>
    </w:p>
    <w:p w:rsidR="00457015" w:rsidRPr="00B768C4" w:rsidRDefault="00457015" w:rsidP="000644E3">
      <w:pPr>
        <w:pStyle w:val="NumberedBulletPACKT"/>
        <w:numPr>
          <w:ilvl w:val="0"/>
          <w:numId w:val="38"/>
        </w:numPr>
      </w:pPr>
      <w:r w:rsidRPr="00B768C4">
        <w:t>Click on Profile and then Account Settings</w:t>
      </w:r>
    </w:p>
    <w:p w:rsidR="004743D6" w:rsidRDefault="00B768C4" w:rsidP="000644E3">
      <w:pPr>
        <w:pStyle w:val="FigureCaptionPACKT"/>
      </w:pPr>
      <w:r w:rsidRPr="000644E3">
        <w:rPr>
          <w:noProof/>
          <w:lang w:val="en-IN" w:eastAsia="en-IN"/>
        </w:rPr>
        <w:lastRenderedPageBreak/>
        <w:drawing>
          <wp:inline distT="0" distB="0" distL="0" distR="0" wp14:anchorId="2F9414B2" wp14:editId="5EEABFDD">
            <wp:extent cx="2406770" cy="3700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4560" cy="3712122"/>
                    </a:xfrm>
                    <a:prstGeom prst="rect">
                      <a:avLst/>
                    </a:prstGeom>
                  </pic:spPr>
                </pic:pic>
              </a:graphicData>
            </a:graphic>
          </wp:inline>
        </w:drawing>
      </w:r>
    </w:p>
    <w:p w:rsidR="008208CA" w:rsidRPr="00B768C4" w:rsidRDefault="008208CA" w:rsidP="000644E3">
      <w:pPr>
        <w:pStyle w:val="LayoutInformationPACKT"/>
      </w:pPr>
      <w:r w:rsidRPr="008208CA">
        <w:t>B07738_06_08</w:t>
      </w:r>
    </w:p>
    <w:p w:rsidR="004743D6" w:rsidRPr="00B768C4" w:rsidRDefault="004743D6" w:rsidP="000644E3">
      <w:pPr>
        <w:pStyle w:val="NumberedBulletPACKT"/>
      </w:pPr>
      <w:r w:rsidRPr="00B768C4">
        <w:t>Click on Teams and Apps</w:t>
      </w:r>
    </w:p>
    <w:p w:rsidR="004743D6" w:rsidRDefault="00B768C4" w:rsidP="000644E3">
      <w:pPr>
        <w:pStyle w:val="FigureCaptionPACKT"/>
      </w:pPr>
      <w:r w:rsidRPr="000644E3">
        <w:rPr>
          <w:noProof/>
          <w:lang w:val="en-IN" w:eastAsia="en-IN"/>
        </w:rPr>
        <w:lastRenderedPageBreak/>
        <w:drawing>
          <wp:inline distT="0" distB="0" distL="0" distR="0" wp14:anchorId="0548C33F" wp14:editId="5377022E">
            <wp:extent cx="2898627" cy="288984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3673" cy="2904849"/>
                    </a:xfrm>
                    <a:prstGeom prst="rect">
                      <a:avLst/>
                    </a:prstGeom>
                  </pic:spPr>
                </pic:pic>
              </a:graphicData>
            </a:graphic>
          </wp:inline>
        </w:drawing>
      </w:r>
    </w:p>
    <w:p w:rsidR="008208CA" w:rsidRPr="000644E3" w:rsidRDefault="008208CA" w:rsidP="000644E3">
      <w:pPr>
        <w:pStyle w:val="LayoutInformationPACKT"/>
      </w:pPr>
      <w:r w:rsidRPr="008208CA">
        <w:t>B07738_06_09</w:t>
      </w:r>
    </w:p>
    <w:p w:rsidR="00D173DF" w:rsidRPr="00B768C4" w:rsidRDefault="00D173DF" w:rsidP="000644E3">
      <w:pPr>
        <w:pStyle w:val="NumberedBulletPACKT"/>
      </w:pPr>
      <w:r w:rsidRPr="00B768C4">
        <w:t>Then click on New Team button to add a new team</w:t>
      </w:r>
    </w:p>
    <w:p w:rsidR="008208CA" w:rsidRPr="00B768C4" w:rsidRDefault="00B768C4" w:rsidP="000644E3">
      <w:pPr>
        <w:pStyle w:val="FigureCaptionPACKT"/>
      </w:pPr>
      <w:r w:rsidRPr="000644E3">
        <w:rPr>
          <w:noProof/>
          <w:lang w:val="en-IN" w:eastAsia="en-IN"/>
        </w:rPr>
        <w:drawing>
          <wp:inline distT="0" distB="0" distL="0" distR="0" wp14:anchorId="725E7261" wp14:editId="2C56F70A">
            <wp:extent cx="5029200" cy="178260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1782601"/>
                    </a:xfrm>
                    <a:prstGeom prst="rect">
                      <a:avLst/>
                    </a:prstGeom>
                  </pic:spPr>
                </pic:pic>
              </a:graphicData>
            </a:graphic>
          </wp:inline>
        </w:drawing>
      </w:r>
    </w:p>
    <w:p w:rsidR="005224BF" w:rsidRDefault="008208CA" w:rsidP="000644E3">
      <w:pPr>
        <w:pStyle w:val="LayoutInformationPACKT"/>
      </w:pPr>
      <w:r w:rsidRPr="008208CA">
        <w:t>B07738_06_10</w:t>
      </w:r>
    </w:p>
    <w:p w:rsidR="00404BFD" w:rsidRPr="00090784" w:rsidRDefault="00404BFD" w:rsidP="000644E3">
      <w:pPr>
        <w:pStyle w:val="NumberedBulletPACKT"/>
      </w:pPr>
      <w:r w:rsidRPr="00B768C4">
        <w:t xml:space="preserve">To edit team details such as </w:t>
      </w:r>
      <w:r w:rsidR="00CF6B2B" w:rsidRPr="00B768C4">
        <w:t xml:space="preserve">team </w:t>
      </w:r>
      <w:r w:rsidRPr="00B768C4">
        <w:t xml:space="preserve">name and </w:t>
      </w:r>
      <w:r w:rsidR="00CF6B2B" w:rsidRPr="00B768C4">
        <w:t xml:space="preserve">add new </w:t>
      </w:r>
      <w:r w:rsidRPr="00B768C4">
        <w:t>members</w:t>
      </w:r>
      <w:r w:rsidR="00CF6B2B" w:rsidRPr="00F7319B">
        <w:t>,</w:t>
      </w:r>
      <w:r w:rsidRPr="00F7319B">
        <w:t xml:space="preserve"> click on the settings (gear) icon as shown below</w:t>
      </w:r>
    </w:p>
    <w:p w:rsidR="006424BA" w:rsidRDefault="00B768C4" w:rsidP="000644E3">
      <w:pPr>
        <w:pStyle w:val="FigureCaptionPACKT"/>
      </w:pPr>
      <w:r w:rsidRPr="000644E3">
        <w:rPr>
          <w:noProof/>
          <w:lang w:val="en-IN" w:eastAsia="en-IN"/>
        </w:rPr>
        <w:lastRenderedPageBreak/>
        <w:drawing>
          <wp:inline distT="0" distB="0" distL="0" distR="0" wp14:anchorId="784B16FA" wp14:editId="73BD5A0C">
            <wp:extent cx="3476445" cy="25407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445" cy="2540782"/>
                    </a:xfrm>
                    <a:prstGeom prst="rect">
                      <a:avLst/>
                    </a:prstGeom>
                  </pic:spPr>
                </pic:pic>
              </a:graphicData>
            </a:graphic>
          </wp:inline>
        </w:drawing>
      </w:r>
    </w:p>
    <w:p w:rsidR="008208CA" w:rsidRPr="00B768C4" w:rsidRDefault="008208CA" w:rsidP="000644E3">
      <w:pPr>
        <w:pStyle w:val="LayoutInformationPACKT"/>
      </w:pPr>
      <w:r w:rsidRPr="008208CA">
        <w:t>B07738_06_11</w:t>
      </w:r>
    </w:p>
    <w:p w:rsidR="006424BA" w:rsidRPr="00F7319B" w:rsidRDefault="006424BA" w:rsidP="000644E3">
      <w:pPr>
        <w:pStyle w:val="NumberedBulletPACKT"/>
      </w:pPr>
      <w:r w:rsidRPr="00B768C4">
        <w:t>After adding new members to the team, you can manage permissions for the user</w:t>
      </w:r>
    </w:p>
    <w:p w:rsidR="00AF053E" w:rsidRDefault="00B768C4" w:rsidP="000644E3">
      <w:pPr>
        <w:pStyle w:val="FigureCaptionPACKT"/>
      </w:pPr>
      <w:r w:rsidRPr="000644E3">
        <w:rPr>
          <w:noProof/>
          <w:lang w:val="en-IN" w:eastAsia="en-IN"/>
        </w:rPr>
        <w:drawing>
          <wp:inline distT="0" distB="0" distL="0" distR="0" wp14:anchorId="5B475FA3" wp14:editId="5C2CD691">
            <wp:extent cx="3306288" cy="326078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6288" cy="3260785"/>
                    </a:xfrm>
                    <a:prstGeom prst="rect">
                      <a:avLst/>
                    </a:prstGeom>
                  </pic:spPr>
                </pic:pic>
              </a:graphicData>
            </a:graphic>
          </wp:inline>
        </w:drawing>
      </w:r>
    </w:p>
    <w:p w:rsidR="008208CA" w:rsidRPr="00B768C4" w:rsidRDefault="008208CA" w:rsidP="000644E3">
      <w:pPr>
        <w:pStyle w:val="LayoutInformationPACKT"/>
      </w:pPr>
      <w:r w:rsidRPr="008208CA">
        <w:t>B07738_06_12</w:t>
      </w:r>
    </w:p>
    <w:p w:rsidR="00AF053E" w:rsidRPr="00B768C4" w:rsidRDefault="002C5138" w:rsidP="000644E3">
      <w:pPr>
        <w:pStyle w:val="NumberedBulletPACKT"/>
      </w:pPr>
      <w:r w:rsidRPr="00B768C4">
        <w:lastRenderedPageBreak/>
        <w:t xml:space="preserve">Once the team details and members and their permissions are all setup, click on </w:t>
      </w:r>
      <w:proofErr w:type="gramStart"/>
      <w:r w:rsidRPr="00B768C4">
        <w:t>Done</w:t>
      </w:r>
      <w:proofErr w:type="gramEnd"/>
      <w:r w:rsidRPr="00B768C4">
        <w:t>.</w:t>
      </w:r>
    </w:p>
    <w:p w:rsidR="007C0BC9" w:rsidRPr="000644E3" w:rsidRDefault="00694139" w:rsidP="000644E3">
      <w:pPr>
        <w:pStyle w:val="Heading1"/>
        <w:rPr>
          <w:b w:val="0"/>
        </w:rPr>
      </w:pPr>
      <w:r w:rsidRPr="000644E3">
        <w:t xml:space="preserve">Writing tests with </w:t>
      </w:r>
      <w:proofErr w:type="spellStart"/>
      <w:r w:rsidRPr="000644E3">
        <w:t>Xamarin.UITest</w:t>
      </w:r>
      <w:proofErr w:type="spellEnd"/>
    </w:p>
    <w:p w:rsidR="00694139" w:rsidRPr="00F7319B" w:rsidRDefault="00AE3B39" w:rsidP="000644E3">
      <w:pPr>
        <w:pStyle w:val="NormalPACKT"/>
      </w:pPr>
      <w:r w:rsidRPr="00B768C4">
        <w:t>Before we start</w:t>
      </w:r>
      <w:r w:rsidR="00871F5C" w:rsidRPr="00B768C4">
        <w:t xml:space="preserve"> </w:t>
      </w:r>
      <w:r w:rsidRPr="00B768C4">
        <w:t xml:space="preserve">writing UI tests with </w:t>
      </w:r>
      <w:proofErr w:type="spellStart"/>
      <w:r w:rsidRPr="00B768C4">
        <w:t>Xamarin.UITest</w:t>
      </w:r>
      <w:proofErr w:type="spellEnd"/>
      <w:r w:rsidRPr="00B768C4">
        <w:t xml:space="preserve">, it is good to get a brief knowledge about what unit testing is and how </w:t>
      </w:r>
      <w:proofErr w:type="spellStart"/>
      <w:r w:rsidRPr="00B768C4">
        <w:t>Xamarin.UITest</w:t>
      </w:r>
      <w:proofErr w:type="spellEnd"/>
      <w:r w:rsidRPr="00B768C4">
        <w:t xml:space="preserve"> is going to help us achiev</w:t>
      </w:r>
      <w:r w:rsidRPr="00F7319B">
        <w:t>e our goal of automated testing for our mobile application.</w:t>
      </w:r>
    </w:p>
    <w:p w:rsidR="00716343" w:rsidRPr="00090784" w:rsidRDefault="00716343" w:rsidP="000644E3">
      <w:pPr>
        <w:pStyle w:val="Heading2"/>
      </w:pPr>
      <w:proofErr w:type="spellStart"/>
      <w:r w:rsidRPr="00F7319B">
        <w:t>Xamarin.UITest</w:t>
      </w:r>
      <w:proofErr w:type="spellEnd"/>
    </w:p>
    <w:p w:rsidR="00B768C4" w:rsidRDefault="00716343" w:rsidP="000644E3">
      <w:pPr>
        <w:pStyle w:val="NormalPACKT"/>
      </w:pPr>
      <w:proofErr w:type="spellStart"/>
      <w:r w:rsidRPr="00090784">
        <w:t>Xamarin.UITest</w:t>
      </w:r>
      <w:proofErr w:type="spellEnd"/>
      <w:r w:rsidRPr="00F376CE">
        <w:t xml:space="preserve"> is a testing framework based on p</w:t>
      </w:r>
      <w:r w:rsidRPr="009830EC">
        <w:t xml:space="preserve">opular test library in C#, </w:t>
      </w:r>
      <w:proofErr w:type="spellStart"/>
      <w:r w:rsidRPr="009830EC">
        <w:t>NUnit</w:t>
      </w:r>
      <w:proofErr w:type="spellEnd"/>
      <w:r w:rsidRPr="009830EC">
        <w:t xml:space="preserve">. If you have used </w:t>
      </w:r>
      <w:proofErr w:type="spellStart"/>
      <w:r w:rsidRPr="009830EC">
        <w:t>NUnit</w:t>
      </w:r>
      <w:proofErr w:type="spellEnd"/>
      <w:r w:rsidRPr="009830EC">
        <w:t xml:space="preserve"> in your C# projects earlier for unit testing it can be really helpful to understand </w:t>
      </w:r>
      <w:proofErr w:type="spellStart"/>
      <w:r w:rsidRPr="009830EC">
        <w:t>Xamarin.UITest</w:t>
      </w:r>
      <w:proofErr w:type="spellEnd"/>
      <w:r w:rsidRPr="009830EC">
        <w:t xml:space="preserve"> faster. But if you don’t have prior experience in </w:t>
      </w:r>
      <w:proofErr w:type="spellStart"/>
      <w:r w:rsidRPr="009830EC">
        <w:t>NUnit</w:t>
      </w:r>
      <w:proofErr w:type="spellEnd"/>
      <w:r w:rsidRPr="009830EC">
        <w:t xml:space="preserve"> then it’s absolutely fine.</w:t>
      </w:r>
    </w:p>
    <w:p w:rsidR="00FF0E04" w:rsidRPr="00B768C4" w:rsidRDefault="00716343" w:rsidP="000644E3">
      <w:pPr>
        <w:pStyle w:val="NormalPACKT"/>
      </w:pPr>
      <w:r w:rsidRPr="00B768C4">
        <w:t xml:space="preserve">It is basically a set of libraries for C# (similar to </w:t>
      </w:r>
      <w:proofErr w:type="spellStart"/>
      <w:r w:rsidRPr="00B768C4">
        <w:t>JUnit</w:t>
      </w:r>
      <w:proofErr w:type="spellEnd"/>
      <w:r w:rsidRPr="00B768C4">
        <w:t xml:space="preserve"> for Java) to help write unit tests.</w:t>
      </w:r>
      <w:r w:rsidR="00FC67FA" w:rsidRPr="00B768C4">
        <w:br/>
        <w:t xml:space="preserve">And by using </w:t>
      </w:r>
      <w:proofErr w:type="spellStart"/>
      <w:r w:rsidR="00FC67FA" w:rsidRPr="00B768C4">
        <w:t>UITest</w:t>
      </w:r>
      <w:proofErr w:type="spellEnd"/>
      <w:r w:rsidR="00FC67FA" w:rsidRPr="00B768C4">
        <w:t xml:space="preserve"> we will be writing UI Tests for our mobile application.</w:t>
      </w:r>
    </w:p>
    <w:p w:rsidR="00650323" w:rsidRDefault="00650323" w:rsidP="000644E3">
      <w:pPr>
        <w:pStyle w:val="Heading2"/>
      </w:pPr>
      <w:r w:rsidRPr="00F7319B">
        <w:t xml:space="preserve">Fundamentals of </w:t>
      </w:r>
      <w:proofErr w:type="spellStart"/>
      <w:r w:rsidRPr="00F7319B">
        <w:t>UITest</w:t>
      </w:r>
      <w:proofErr w:type="spellEnd"/>
    </w:p>
    <w:p w:rsidR="00B768C4" w:rsidRPr="000644E3" w:rsidRDefault="00B768C4" w:rsidP="000644E3">
      <w:pPr>
        <w:pStyle w:val="NormalPACKT"/>
        <w:rPr>
          <w:lang w:val="en-GB"/>
        </w:rPr>
      </w:pPr>
      <w:commentRangeStart w:id="4"/>
      <w:r>
        <w:rPr>
          <w:lang w:val="en-GB"/>
        </w:rPr>
        <w:t>…</w:t>
      </w:r>
      <w:commentRangeEnd w:id="4"/>
      <w:r w:rsidR="009830EC">
        <w:rPr>
          <w:rStyle w:val="CommentReference"/>
          <w:rFonts w:ascii="Arial" w:hAnsi="Arial" w:cs="Arial"/>
          <w:bCs/>
        </w:rPr>
        <w:commentReference w:id="4"/>
      </w:r>
    </w:p>
    <w:p w:rsidR="00BA389A" w:rsidRPr="000644E3" w:rsidRDefault="00BA389A" w:rsidP="000644E3">
      <w:pPr>
        <w:pStyle w:val="BulletPACKT"/>
      </w:pPr>
      <w:r w:rsidRPr="000644E3">
        <w:rPr>
          <w:rStyle w:val="KeyWordPACKT"/>
        </w:rPr>
        <w:t>Test Fixture</w:t>
      </w:r>
      <w:r w:rsidR="00B768C4" w:rsidRPr="00B768C4">
        <w:t xml:space="preserve">: </w:t>
      </w:r>
      <w:r w:rsidRPr="00B768C4">
        <w:t>Test fixture is a class containing tests and it also does the initial setup for any test to be executed</w:t>
      </w:r>
      <w:r w:rsidR="00914036" w:rsidRPr="000644E3">
        <w:t xml:space="preserve"> or any task that needs to be done after the test is done executing</w:t>
      </w:r>
    </w:p>
    <w:p w:rsidR="00BA389A" w:rsidRPr="000644E3" w:rsidRDefault="00BA389A" w:rsidP="000644E3">
      <w:pPr>
        <w:pStyle w:val="BulletPACKT"/>
      </w:pPr>
      <w:r w:rsidRPr="000644E3">
        <w:rPr>
          <w:rStyle w:val="KeyWordPACKT"/>
        </w:rPr>
        <w:t>Test</w:t>
      </w:r>
      <w:r w:rsidR="00B768C4" w:rsidRPr="000644E3">
        <w:t xml:space="preserve">: </w:t>
      </w:r>
      <w:proofErr w:type="spellStart"/>
      <w:r w:rsidRPr="00B768C4">
        <w:t>UITest</w:t>
      </w:r>
      <w:proofErr w:type="spellEnd"/>
      <w:r w:rsidRPr="00B768C4">
        <w:t xml:space="preserve"> is written as a method inside the Test Fixture class.</w:t>
      </w:r>
    </w:p>
    <w:p w:rsidR="00B05162" w:rsidRPr="00B768C4" w:rsidRDefault="00B05162" w:rsidP="000644E3">
      <w:pPr>
        <w:pStyle w:val="Heading2"/>
      </w:pPr>
      <w:commentRangeStart w:id="5"/>
      <w:r w:rsidRPr="00B768C4">
        <w:t>AAA Pattern</w:t>
      </w:r>
      <w:commentRangeEnd w:id="5"/>
      <w:r w:rsidR="009830EC">
        <w:rPr>
          <w:rStyle w:val="CommentReference"/>
          <w:b w:val="0"/>
          <w:iCs w:val="0"/>
          <w:color w:val="auto"/>
          <w:lang w:val="en-US"/>
        </w:rPr>
        <w:commentReference w:id="5"/>
      </w:r>
    </w:p>
    <w:p w:rsidR="00B05162" w:rsidRPr="00090784" w:rsidRDefault="00B05162" w:rsidP="000644E3">
      <w:pPr>
        <w:pStyle w:val="NormalPACKT"/>
      </w:pPr>
      <w:r w:rsidRPr="00B768C4">
        <w:t>AAA pattern, also known as Arrange-Act-Assert pattern</w:t>
      </w:r>
      <w:r w:rsidR="005D6E4E" w:rsidRPr="00B768C4">
        <w:t xml:space="preserve"> should be followed when writing a </w:t>
      </w:r>
      <w:proofErr w:type="spellStart"/>
      <w:r w:rsidR="005D6E4E" w:rsidRPr="00B768C4">
        <w:t>UITest</w:t>
      </w:r>
      <w:proofErr w:type="spellEnd"/>
      <w:r w:rsidR="005D6E4E" w:rsidRPr="00B768C4">
        <w:t xml:space="preserve"> to achieve the best results and fast feedback f</w:t>
      </w:r>
      <w:r w:rsidR="005D6E4E" w:rsidRPr="00F7319B">
        <w:t>rom the Test.</w:t>
      </w:r>
      <w:r w:rsidR="00060249" w:rsidRPr="00F7319B">
        <w:t xml:space="preserve"> As the name suggests, it consists of 3 steps:</w:t>
      </w:r>
    </w:p>
    <w:p w:rsidR="009830EC" w:rsidRDefault="00BC09F0" w:rsidP="000644E3">
      <w:pPr>
        <w:pStyle w:val="NumberedBulletPACKT"/>
        <w:numPr>
          <w:ilvl w:val="0"/>
          <w:numId w:val="39"/>
        </w:numPr>
      </w:pPr>
      <w:r w:rsidRPr="000644E3">
        <w:rPr>
          <w:rStyle w:val="KeyWordPACKT"/>
        </w:rPr>
        <w:t>Arrange</w:t>
      </w:r>
      <w:r w:rsidR="00B768C4" w:rsidRPr="00B768C4">
        <w:t xml:space="preserve">: </w:t>
      </w:r>
      <w:r w:rsidRPr="00B768C4">
        <w:t>It can be judged by the name that this step contains all the actions that help arranging the test.</w:t>
      </w:r>
    </w:p>
    <w:p w:rsidR="00BC09F0" w:rsidRPr="00B768C4" w:rsidRDefault="009830EC" w:rsidP="000644E3">
      <w:pPr>
        <w:pStyle w:val="NumberedBulletPACKT"/>
        <w:numPr>
          <w:ilvl w:val="0"/>
          <w:numId w:val="0"/>
        </w:numPr>
        <w:ind w:left="720"/>
      </w:pPr>
      <w:r>
        <w:t>For example,</w:t>
      </w:r>
      <w:r w:rsidR="00BC09F0" w:rsidRPr="00B768C4">
        <w:t xml:space="preserve"> initialization of things required later while running the test, setting up environment</w:t>
      </w:r>
      <w:r>
        <w:t>, and so on</w:t>
      </w:r>
      <w:r w:rsidR="00BC09F0" w:rsidRPr="00B768C4">
        <w:t>.</w:t>
      </w:r>
    </w:p>
    <w:p w:rsidR="00BC09F0" w:rsidRPr="00B768C4" w:rsidRDefault="00BC09F0" w:rsidP="00B768C4">
      <w:pPr>
        <w:pStyle w:val="NumberedBulletPACKT"/>
      </w:pPr>
      <w:r w:rsidRPr="000644E3">
        <w:rPr>
          <w:rStyle w:val="KeyWordPACKT"/>
        </w:rPr>
        <w:t>Act</w:t>
      </w:r>
      <w:r w:rsidR="00B768C4" w:rsidRPr="00B768C4">
        <w:t xml:space="preserve">: </w:t>
      </w:r>
      <w:r w:rsidRPr="00B768C4">
        <w:t>This is when the test performs the desired interaction with the application like entering a text, pushing button etc.</w:t>
      </w:r>
    </w:p>
    <w:p w:rsidR="00BC09F0" w:rsidRPr="00B768C4" w:rsidRDefault="00BC09F0" w:rsidP="00B768C4">
      <w:pPr>
        <w:pStyle w:val="NumberedBulletPACKT"/>
      </w:pPr>
      <w:r w:rsidRPr="000644E3">
        <w:rPr>
          <w:rStyle w:val="KeyWordPACKT"/>
        </w:rPr>
        <w:t>Assert</w:t>
      </w:r>
      <w:r w:rsidR="00B768C4" w:rsidRPr="00B768C4">
        <w:t xml:space="preserve">: </w:t>
      </w:r>
      <w:r w:rsidRPr="00B768C4">
        <w:t xml:space="preserve">Assert is when our </w:t>
      </w:r>
      <w:proofErr w:type="spellStart"/>
      <w:r w:rsidRPr="00B768C4">
        <w:t>UITest</w:t>
      </w:r>
      <w:proofErr w:type="spellEnd"/>
      <w:r w:rsidRPr="00B768C4">
        <w:t xml:space="preserve"> asserts whether the interaction gave us desired outcome or not, like verifying that an error message was displayed or not.</w:t>
      </w:r>
    </w:p>
    <w:p w:rsidR="002C1110" w:rsidRPr="00B768C4" w:rsidRDefault="002C1110" w:rsidP="000644E3">
      <w:pPr>
        <w:pStyle w:val="Heading2"/>
      </w:pPr>
      <w:r w:rsidRPr="00B768C4">
        <w:lastRenderedPageBreak/>
        <w:t xml:space="preserve">Add </w:t>
      </w:r>
      <w:proofErr w:type="spellStart"/>
      <w:r w:rsidRPr="00B768C4">
        <w:t>UITest</w:t>
      </w:r>
      <w:proofErr w:type="spellEnd"/>
      <w:r w:rsidRPr="00B768C4">
        <w:t xml:space="preserve"> Project to the Solution</w:t>
      </w:r>
    </w:p>
    <w:p w:rsidR="00E15651" w:rsidRPr="00B768C4" w:rsidRDefault="00383122" w:rsidP="000644E3">
      <w:pPr>
        <w:pStyle w:val="NormalPACKT"/>
      </w:pPr>
      <w:r w:rsidRPr="00B768C4">
        <w:t xml:space="preserve">Let’s get back to Visual Studio and setup a new test project </w:t>
      </w:r>
      <w:r w:rsidR="00B26A9D" w:rsidRPr="00B768C4">
        <w:t xml:space="preserve">for writing </w:t>
      </w:r>
      <w:proofErr w:type="spellStart"/>
      <w:r w:rsidR="00B26A9D" w:rsidRPr="00B768C4">
        <w:t>Xamarin.UITest</w:t>
      </w:r>
      <w:proofErr w:type="spellEnd"/>
      <w:r w:rsidR="00B26A9D" w:rsidRPr="00B768C4">
        <w:t>.</w:t>
      </w:r>
    </w:p>
    <w:p w:rsidR="002C275B" w:rsidRPr="00B768C4" w:rsidRDefault="002C275B" w:rsidP="000644E3">
      <w:pPr>
        <w:pStyle w:val="NumberedBulletPACKT"/>
        <w:numPr>
          <w:ilvl w:val="0"/>
          <w:numId w:val="40"/>
        </w:numPr>
      </w:pPr>
      <w:r w:rsidRPr="00B768C4">
        <w:t>Right click on Solution -&gt; Add -&gt; New Project</w:t>
      </w:r>
    </w:p>
    <w:p w:rsidR="00531C8F" w:rsidRDefault="00B768C4" w:rsidP="000644E3">
      <w:pPr>
        <w:pStyle w:val="FigureCaptionPACKT"/>
      </w:pPr>
      <w:r w:rsidRPr="000644E3">
        <w:rPr>
          <w:noProof/>
          <w:lang w:val="en-IN" w:eastAsia="en-IN"/>
        </w:rPr>
        <w:drawing>
          <wp:inline distT="0" distB="0" distL="0" distR="0" wp14:anchorId="0CD87505" wp14:editId="670E0A78">
            <wp:extent cx="3457725" cy="35627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725" cy="3562709"/>
                    </a:xfrm>
                    <a:prstGeom prst="rect">
                      <a:avLst/>
                    </a:prstGeom>
                  </pic:spPr>
                </pic:pic>
              </a:graphicData>
            </a:graphic>
          </wp:inline>
        </w:drawing>
      </w:r>
    </w:p>
    <w:p w:rsidR="008208CA" w:rsidRPr="00B768C4" w:rsidRDefault="008208CA" w:rsidP="000644E3">
      <w:pPr>
        <w:pStyle w:val="LayoutInformationPACKT"/>
      </w:pPr>
      <w:r w:rsidRPr="008208CA">
        <w:t>B07738_06_13</w:t>
      </w:r>
    </w:p>
    <w:p w:rsidR="00B768C4" w:rsidRPr="00B768C4" w:rsidRDefault="009D084A" w:rsidP="000644E3">
      <w:pPr>
        <w:pStyle w:val="NumberedBulletPACKT"/>
      </w:pPr>
      <w:r w:rsidRPr="00B768C4">
        <w:t>In the Add New Project windows, click on “Test” from the left section and then select “UI Test App (</w:t>
      </w:r>
      <w:proofErr w:type="spellStart"/>
      <w:r w:rsidRPr="00B768C4">
        <w:t>Xamarin.UITest</w:t>
      </w:r>
      <w:proofErr w:type="spellEnd"/>
      <w:r w:rsidRPr="00B768C4">
        <w:t xml:space="preserve"> | Android)”, because we are going to write test for Android application</w:t>
      </w:r>
      <w:r w:rsidR="00DC508B" w:rsidRPr="00B768C4">
        <w:t>.</w:t>
      </w:r>
      <w:r w:rsidR="00B768C4" w:rsidRPr="00B768C4">
        <w:t xml:space="preserve"> </w:t>
      </w:r>
    </w:p>
    <w:p w:rsidR="00DC508B" w:rsidRPr="00B768C4" w:rsidRDefault="00DC508B" w:rsidP="000644E3">
      <w:pPr>
        <w:pStyle w:val="NumberedBulletPACKT"/>
        <w:numPr>
          <w:ilvl w:val="0"/>
          <w:numId w:val="0"/>
        </w:numPr>
        <w:ind w:left="720"/>
      </w:pPr>
      <w:r w:rsidRPr="00B768C4">
        <w:t>Give this project a name in the Name section and click OK.</w:t>
      </w:r>
    </w:p>
    <w:p w:rsidR="00F07EFC" w:rsidRDefault="00B768C4" w:rsidP="000644E3">
      <w:pPr>
        <w:pStyle w:val="FigureCaptionPACKT"/>
      </w:pPr>
      <w:r w:rsidRPr="000644E3">
        <w:rPr>
          <w:noProof/>
          <w:lang w:val="en-IN" w:eastAsia="en-IN"/>
        </w:rPr>
        <w:lastRenderedPageBreak/>
        <w:drawing>
          <wp:inline distT="0" distB="0" distL="0" distR="0" wp14:anchorId="03561DFC" wp14:editId="19C8FC94">
            <wp:extent cx="3502325" cy="3470599"/>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325" cy="3470599"/>
                    </a:xfrm>
                    <a:prstGeom prst="rect">
                      <a:avLst/>
                    </a:prstGeom>
                  </pic:spPr>
                </pic:pic>
              </a:graphicData>
            </a:graphic>
          </wp:inline>
        </w:drawing>
      </w:r>
    </w:p>
    <w:p w:rsidR="008208CA" w:rsidRPr="00B768C4" w:rsidRDefault="008208CA" w:rsidP="000644E3">
      <w:pPr>
        <w:pStyle w:val="LayoutInformationPACKT"/>
      </w:pPr>
      <w:r w:rsidRPr="008208CA">
        <w:t>B07738_06_14</w:t>
      </w:r>
    </w:p>
    <w:p w:rsidR="00F07EFC" w:rsidRPr="00F7319B" w:rsidRDefault="00C819D7" w:rsidP="000644E3">
      <w:pPr>
        <w:pStyle w:val="NumberedBulletPACKT"/>
      </w:pPr>
      <w:r w:rsidRPr="00B768C4">
        <w:t>Visual studio will create a new test project now, once it is done you should be able to see a new project create under the solution</w:t>
      </w:r>
    </w:p>
    <w:p w:rsidR="00D15B6F" w:rsidRDefault="00B768C4" w:rsidP="000644E3">
      <w:pPr>
        <w:pStyle w:val="FigureCaptionPACKT"/>
      </w:pPr>
      <w:r w:rsidRPr="000644E3">
        <w:rPr>
          <w:noProof/>
          <w:lang w:val="en-IN" w:eastAsia="en-IN"/>
        </w:rPr>
        <w:lastRenderedPageBreak/>
        <w:drawing>
          <wp:inline distT="0" distB="0" distL="0" distR="0" wp14:anchorId="3B2A3384" wp14:editId="5D071AB4">
            <wp:extent cx="2553419" cy="35840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031" cy="3589107"/>
                    </a:xfrm>
                    <a:prstGeom prst="rect">
                      <a:avLst/>
                    </a:prstGeom>
                  </pic:spPr>
                </pic:pic>
              </a:graphicData>
            </a:graphic>
          </wp:inline>
        </w:drawing>
      </w:r>
    </w:p>
    <w:p w:rsidR="008208CA" w:rsidRPr="00B768C4" w:rsidRDefault="008208CA" w:rsidP="000644E3">
      <w:pPr>
        <w:pStyle w:val="LayoutInformationPACKT"/>
      </w:pPr>
      <w:r w:rsidRPr="008208CA">
        <w:t>B07738_06_15</w:t>
      </w:r>
    </w:p>
    <w:p w:rsidR="00D15B6F" w:rsidRPr="00F376CE" w:rsidRDefault="00D15B6F" w:rsidP="000644E3">
      <w:pPr>
        <w:pStyle w:val="NumberedBulletPACKT"/>
      </w:pPr>
      <w:r w:rsidRPr="00B768C4">
        <w:t xml:space="preserve">This new test project that we created through Android Test Project template should also include the necessary </w:t>
      </w:r>
      <w:proofErr w:type="spellStart"/>
      <w:r w:rsidRPr="00B768C4">
        <w:t>Nuget</w:t>
      </w:r>
      <w:proofErr w:type="spellEnd"/>
      <w:r w:rsidRPr="00B768C4">
        <w:t xml:space="preserve"> pac</w:t>
      </w:r>
      <w:r w:rsidRPr="00F7319B">
        <w:t xml:space="preserve">kages required to run </w:t>
      </w:r>
      <w:proofErr w:type="spellStart"/>
      <w:r w:rsidRPr="00F7319B">
        <w:t>Xamarin.UITest</w:t>
      </w:r>
      <w:proofErr w:type="spellEnd"/>
      <w:r w:rsidR="0011725D" w:rsidRPr="00F7319B">
        <w:t>.</w:t>
      </w:r>
      <w:r w:rsidR="00B768C4" w:rsidRPr="00F7319B">
        <w:t xml:space="preserve"> </w:t>
      </w:r>
      <w:r w:rsidR="00333862" w:rsidRPr="00090784">
        <w:t xml:space="preserve">Those packages are: </w:t>
      </w:r>
    </w:p>
    <w:p w:rsidR="00333862" w:rsidRPr="009830EC" w:rsidRDefault="00333862" w:rsidP="000644E3">
      <w:pPr>
        <w:pStyle w:val="BulletWithinBulletPACKT"/>
      </w:pPr>
      <w:proofErr w:type="spellStart"/>
      <w:r w:rsidRPr="009830EC">
        <w:t>NUnit</w:t>
      </w:r>
      <w:proofErr w:type="spellEnd"/>
    </w:p>
    <w:p w:rsidR="00333862" w:rsidRPr="009830EC" w:rsidRDefault="00333862" w:rsidP="000644E3">
      <w:pPr>
        <w:pStyle w:val="BulletWithinBulletPACKT"/>
      </w:pPr>
      <w:proofErr w:type="spellStart"/>
      <w:r w:rsidRPr="009830EC">
        <w:t>NUnit</w:t>
      </w:r>
      <w:proofErr w:type="spellEnd"/>
      <w:r w:rsidRPr="009830EC">
        <w:t xml:space="preserve"> Test Adapter, to run </w:t>
      </w:r>
      <w:proofErr w:type="spellStart"/>
      <w:r w:rsidRPr="009830EC">
        <w:t>UITests</w:t>
      </w:r>
      <w:proofErr w:type="spellEnd"/>
      <w:r w:rsidRPr="009830EC">
        <w:t xml:space="preserve"> in local</w:t>
      </w:r>
    </w:p>
    <w:p w:rsidR="00333862" w:rsidRPr="009830EC" w:rsidRDefault="00333862" w:rsidP="000644E3">
      <w:pPr>
        <w:pStyle w:val="BulletWithinBulletPACKT"/>
      </w:pPr>
      <w:proofErr w:type="spellStart"/>
      <w:r w:rsidRPr="009830EC">
        <w:t>Xamarin.UIT</w:t>
      </w:r>
      <w:r w:rsidR="009B67DB" w:rsidRPr="009830EC">
        <w:t>est</w:t>
      </w:r>
      <w:proofErr w:type="spellEnd"/>
      <w:r w:rsidR="009B67DB" w:rsidRPr="009830EC">
        <w:t>, the framework we’ll use to</w:t>
      </w:r>
      <w:r w:rsidRPr="009830EC">
        <w:t xml:space="preserve"> write tests</w:t>
      </w:r>
    </w:p>
    <w:p w:rsidR="007F63DC" w:rsidRPr="009830EC" w:rsidRDefault="00333862" w:rsidP="000644E3">
      <w:pPr>
        <w:pStyle w:val="NumberedBulletPACKT"/>
        <w:numPr>
          <w:ilvl w:val="0"/>
          <w:numId w:val="0"/>
        </w:numPr>
        <w:ind w:left="720"/>
      </w:pPr>
      <w:r w:rsidRPr="009830EC">
        <w:t xml:space="preserve">These are available in the form of </w:t>
      </w:r>
      <w:proofErr w:type="spellStart"/>
      <w:r w:rsidRPr="009830EC">
        <w:t>Nuget</w:t>
      </w:r>
      <w:proofErr w:type="spellEnd"/>
      <w:r w:rsidRPr="009830EC">
        <w:t xml:space="preserve"> packages, but usually come with the template we used to create </w:t>
      </w:r>
      <w:proofErr w:type="spellStart"/>
      <w:r w:rsidRPr="009830EC">
        <w:t>UITest</w:t>
      </w:r>
      <w:proofErr w:type="spellEnd"/>
      <w:r w:rsidRPr="009830EC">
        <w:t xml:space="preserve"> project.</w:t>
      </w:r>
    </w:p>
    <w:p w:rsidR="00B524EF" w:rsidRPr="000644E3" w:rsidRDefault="00B524EF" w:rsidP="000644E3">
      <w:pPr>
        <w:pStyle w:val="NumberedBulletPACKT"/>
      </w:pPr>
      <w:r w:rsidRPr="000644E3">
        <w:t xml:space="preserve">To make sure these required packages are available and installed, right click on the </w:t>
      </w:r>
      <w:proofErr w:type="spellStart"/>
      <w:r w:rsidRPr="000644E3">
        <w:t>UITest</w:t>
      </w:r>
      <w:proofErr w:type="spellEnd"/>
      <w:r w:rsidRPr="000644E3">
        <w:t xml:space="preserve"> project and click on Manage </w:t>
      </w:r>
      <w:proofErr w:type="spellStart"/>
      <w:r w:rsidRPr="000644E3">
        <w:t>Nuget</w:t>
      </w:r>
      <w:proofErr w:type="spellEnd"/>
      <w:r w:rsidRPr="000644E3">
        <w:t xml:space="preserve"> Packages</w:t>
      </w:r>
    </w:p>
    <w:p w:rsidR="00FF2A77" w:rsidRDefault="00B768C4" w:rsidP="000644E3">
      <w:pPr>
        <w:pStyle w:val="FigureCaptionPACKT"/>
      </w:pPr>
      <w:r w:rsidRPr="000644E3">
        <w:rPr>
          <w:noProof/>
          <w:lang w:val="en-IN" w:eastAsia="en-IN"/>
        </w:rPr>
        <w:lastRenderedPageBreak/>
        <w:drawing>
          <wp:inline distT="0" distB="0" distL="0" distR="0" wp14:anchorId="2F8CCB2A" wp14:editId="475AE5D2">
            <wp:extent cx="3490863" cy="3838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0863" cy="3838755"/>
                    </a:xfrm>
                    <a:prstGeom prst="rect">
                      <a:avLst/>
                    </a:prstGeom>
                  </pic:spPr>
                </pic:pic>
              </a:graphicData>
            </a:graphic>
          </wp:inline>
        </w:drawing>
      </w:r>
    </w:p>
    <w:p w:rsidR="008208CA" w:rsidRPr="00B768C4" w:rsidRDefault="008208CA" w:rsidP="000644E3">
      <w:pPr>
        <w:pStyle w:val="LayoutInformationPACKT"/>
      </w:pPr>
      <w:r w:rsidRPr="008208CA">
        <w:t>B07738_06_16</w:t>
      </w:r>
    </w:p>
    <w:p w:rsidR="00FF2A77" w:rsidRPr="00B768C4" w:rsidRDefault="00FF2A77" w:rsidP="000644E3">
      <w:pPr>
        <w:pStyle w:val="NumberedBulletPACKT"/>
      </w:pPr>
      <w:r w:rsidRPr="00B768C4">
        <w:t>On the next screen you should be able to see the packages listed.</w:t>
      </w:r>
    </w:p>
    <w:p w:rsidR="00A43A1F" w:rsidRDefault="00B768C4" w:rsidP="000644E3">
      <w:pPr>
        <w:pStyle w:val="FigureCaptionPACKT"/>
      </w:pPr>
      <w:r w:rsidRPr="000644E3">
        <w:rPr>
          <w:noProof/>
          <w:lang w:val="en-IN" w:eastAsia="en-IN"/>
        </w:rPr>
        <w:lastRenderedPageBreak/>
        <w:drawing>
          <wp:inline distT="0" distB="0" distL="0" distR="0" wp14:anchorId="100026EA" wp14:editId="70E18658">
            <wp:extent cx="3381555" cy="29365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55" cy="2936503"/>
                    </a:xfrm>
                    <a:prstGeom prst="rect">
                      <a:avLst/>
                    </a:prstGeom>
                  </pic:spPr>
                </pic:pic>
              </a:graphicData>
            </a:graphic>
          </wp:inline>
        </w:drawing>
      </w:r>
    </w:p>
    <w:p w:rsidR="008208CA" w:rsidRPr="00B768C4" w:rsidRDefault="008208CA" w:rsidP="000644E3">
      <w:pPr>
        <w:pStyle w:val="LayoutInformationPACKT"/>
      </w:pPr>
      <w:r w:rsidRPr="008208CA">
        <w:t>B07738_06_17</w:t>
      </w:r>
    </w:p>
    <w:p w:rsidR="002364D8" w:rsidRDefault="00A43A1F" w:rsidP="000644E3">
      <w:pPr>
        <w:pStyle w:val="NumberedBulletPACKT"/>
      </w:pPr>
      <w:r w:rsidRPr="00B768C4">
        <w:t xml:space="preserve">Visual studio suggests update for the </w:t>
      </w:r>
      <w:proofErr w:type="spellStart"/>
      <w:r w:rsidRPr="00B768C4">
        <w:t>NUnit</w:t>
      </w:r>
      <w:proofErr w:type="spellEnd"/>
      <w:r w:rsidRPr="00B768C4">
        <w:t xml:space="preserve"> package to 3.X.X, but do not update </w:t>
      </w:r>
      <w:proofErr w:type="spellStart"/>
      <w:r w:rsidRPr="00B768C4">
        <w:t>NUnit</w:t>
      </w:r>
      <w:proofErr w:type="spellEnd"/>
      <w:r w:rsidRPr="00B768C4">
        <w:t>.</w:t>
      </w:r>
    </w:p>
    <w:p w:rsidR="002364D8" w:rsidRDefault="00A43A1F" w:rsidP="000644E3">
      <w:pPr>
        <w:pStyle w:val="NumberedBulletPACKT"/>
        <w:numPr>
          <w:ilvl w:val="0"/>
          <w:numId w:val="0"/>
        </w:numPr>
        <w:ind w:left="720"/>
      </w:pPr>
      <w:r w:rsidRPr="00B768C4">
        <w:t xml:space="preserve">Because </w:t>
      </w:r>
      <w:proofErr w:type="spellStart"/>
      <w:r w:rsidRPr="00B768C4">
        <w:t>Xamarin.UITest</w:t>
      </w:r>
      <w:proofErr w:type="spellEnd"/>
      <w:r w:rsidRPr="00B768C4">
        <w:t xml:space="preserve"> does not work with </w:t>
      </w:r>
      <w:proofErr w:type="spellStart"/>
      <w:r w:rsidRPr="00B768C4">
        <w:t>NUnit</w:t>
      </w:r>
      <w:proofErr w:type="spellEnd"/>
      <w:r w:rsidRPr="00B768C4">
        <w:t xml:space="preserve"> 3.x, </w:t>
      </w:r>
      <w:proofErr w:type="gramStart"/>
      <w:r w:rsidRPr="00B768C4">
        <w:t>As</w:t>
      </w:r>
      <w:proofErr w:type="gramEnd"/>
      <w:r w:rsidRPr="00B768C4">
        <w:t xml:space="preserve"> of now it is compatible with 2.6.x</w:t>
      </w:r>
      <w:r w:rsidR="002E3B6C" w:rsidRPr="00B768C4">
        <w:t>.</w:t>
      </w:r>
    </w:p>
    <w:p w:rsidR="00A43A1F" w:rsidRPr="002364D8" w:rsidRDefault="002E3B6C" w:rsidP="000644E3">
      <w:pPr>
        <w:pStyle w:val="NumberedBulletPACKT"/>
        <w:numPr>
          <w:ilvl w:val="0"/>
          <w:numId w:val="0"/>
        </w:numPr>
        <w:ind w:left="720"/>
      </w:pPr>
      <w:r w:rsidRPr="00B768C4">
        <w:t>Also becau</w:t>
      </w:r>
      <w:r w:rsidRPr="002364D8">
        <w:t xml:space="preserve">se a version of test adapter is specific for a version of </w:t>
      </w:r>
      <w:proofErr w:type="spellStart"/>
      <w:r w:rsidRPr="002364D8">
        <w:t>NUnit</w:t>
      </w:r>
      <w:proofErr w:type="spellEnd"/>
      <w:r w:rsidRPr="002364D8">
        <w:t xml:space="preserve"> framework, it’</w:t>
      </w:r>
      <w:r w:rsidR="001B4DD2" w:rsidRPr="002364D8">
        <w:t>s better not to update T</w:t>
      </w:r>
      <w:r w:rsidRPr="002364D8">
        <w:t xml:space="preserve">est </w:t>
      </w:r>
      <w:r w:rsidR="001B4DD2" w:rsidRPr="002364D8">
        <w:t>A</w:t>
      </w:r>
      <w:r w:rsidRPr="002364D8">
        <w:t>dapter either.</w:t>
      </w:r>
    </w:p>
    <w:p w:rsidR="00F23C35" w:rsidRPr="009D566D" w:rsidRDefault="00F23C35" w:rsidP="000644E3">
      <w:pPr>
        <w:pStyle w:val="NumberedBulletPACKT"/>
      </w:pPr>
      <w:r w:rsidRPr="002364D8">
        <w:t xml:space="preserve">Next we need to add a reference to the application project, so </w:t>
      </w:r>
      <w:proofErr w:type="spellStart"/>
      <w:r w:rsidRPr="002364D8">
        <w:t>UITest</w:t>
      </w:r>
      <w:proofErr w:type="spellEnd"/>
      <w:r w:rsidRPr="002364D8">
        <w:t xml:space="preserve"> project can build and run the application.</w:t>
      </w:r>
    </w:p>
    <w:p w:rsidR="00CC12BA" w:rsidRPr="000644E3" w:rsidRDefault="00A44507" w:rsidP="000644E3">
      <w:pPr>
        <w:pStyle w:val="NumberedBulletPACKT"/>
      </w:pPr>
      <w:r w:rsidRPr="000644E3">
        <w:t>Right click on References under</w:t>
      </w:r>
      <w:r w:rsidR="00CC12BA" w:rsidRPr="000644E3">
        <w:t xml:space="preserve"> </w:t>
      </w:r>
      <w:proofErr w:type="spellStart"/>
      <w:r w:rsidR="00CC12BA" w:rsidRPr="000644E3">
        <w:t>UITest</w:t>
      </w:r>
      <w:proofErr w:type="spellEnd"/>
      <w:r w:rsidR="00CC12BA" w:rsidRPr="000644E3">
        <w:t xml:space="preserve"> pro</w:t>
      </w:r>
      <w:r w:rsidR="00E0010D" w:rsidRPr="000644E3">
        <w:t>ject and click on Add Reference.</w:t>
      </w:r>
    </w:p>
    <w:p w:rsidR="008208CA" w:rsidRPr="002364D8" w:rsidRDefault="002364D8" w:rsidP="000644E3">
      <w:pPr>
        <w:pStyle w:val="FigureCaptionPACKT"/>
      </w:pPr>
      <w:r w:rsidRPr="000644E3">
        <w:rPr>
          <w:noProof/>
          <w:lang w:val="en-IN" w:eastAsia="en-IN"/>
        </w:rPr>
        <w:lastRenderedPageBreak/>
        <w:drawing>
          <wp:inline distT="0" distB="0" distL="0" distR="0" wp14:anchorId="374E9BFA" wp14:editId="5DC29D56">
            <wp:extent cx="3381375" cy="2619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375" cy="2619375"/>
                    </a:xfrm>
                    <a:prstGeom prst="rect">
                      <a:avLst/>
                    </a:prstGeom>
                  </pic:spPr>
                </pic:pic>
              </a:graphicData>
            </a:graphic>
          </wp:inline>
        </w:drawing>
      </w:r>
    </w:p>
    <w:p w:rsidR="00D3598B" w:rsidRDefault="006669FB" w:rsidP="000644E3">
      <w:pPr>
        <w:pStyle w:val="LayoutInformationPACKT"/>
      </w:pPr>
      <w:r w:rsidRPr="006669FB">
        <w:t>B07738_06_18</w:t>
      </w:r>
    </w:p>
    <w:p w:rsidR="00244130" w:rsidRPr="002364D8" w:rsidRDefault="005B216A" w:rsidP="000644E3">
      <w:pPr>
        <w:pStyle w:val="NumberedBulletPACKT"/>
      </w:pPr>
      <w:r w:rsidRPr="002364D8">
        <w:t xml:space="preserve">On the next screen, select Projects from the left section and then select the </w:t>
      </w:r>
      <w:proofErr w:type="spellStart"/>
      <w:r w:rsidRPr="002364D8">
        <w:t>PhoneCallApp</w:t>
      </w:r>
      <w:proofErr w:type="spellEnd"/>
      <w:r w:rsidRPr="002364D8">
        <w:t xml:space="preserve"> (the application project we want to test) and click OK.</w:t>
      </w:r>
    </w:p>
    <w:p w:rsidR="00757DFD" w:rsidRDefault="002364D8" w:rsidP="000644E3">
      <w:pPr>
        <w:pStyle w:val="FigureCaptionPACKT"/>
      </w:pPr>
      <w:r w:rsidRPr="000644E3">
        <w:rPr>
          <w:noProof/>
          <w:lang w:val="en-IN" w:eastAsia="en-IN"/>
        </w:rPr>
        <w:drawing>
          <wp:inline distT="0" distB="0" distL="0" distR="0" wp14:anchorId="4DAC6FEE" wp14:editId="6B4ED666">
            <wp:extent cx="3795623" cy="262195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623" cy="2621956"/>
                    </a:xfrm>
                    <a:prstGeom prst="rect">
                      <a:avLst/>
                    </a:prstGeom>
                  </pic:spPr>
                </pic:pic>
              </a:graphicData>
            </a:graphic>
          </wp:inline>
        </w:drawing>
      </w:r>
    </w:p>
    <w:p w:rsidR="006669FB" w:rsidRPr="002364D8" w:rsidRDefault="006669FB" w:rsidP="000644E3">
      <w:pPr>
        <w:pStyle w:val="LayoutInformationPACKT"/>
      </w:pPr>
      <w:r w:rsidRPr="006669FB">
        <w:t>B07738_06_19</w:t>
      </w:r>
    </w:p>
    <w:p w:rsidR="00BB3837" w:rsidRPr="002364D8" w:rsidRDefault="0044037C" w:rsidP="000644E3">
      <w:pPr>
        <w:pStyle w:val="NumberedBulletPACKT"/>
      </w:pPr>
      <w:r w:rsidRPr="002364D8">
        <w:t>Once you add the application project, you should be able to see the reference added in the solution explorer.</w:t>
      </w:r>
    </w:p>
    <w:p w:rsidR="0044037C" w:rsidRDefault="002364D8" w:rsidP="000644E3">
      <w:pPr>
        <w:pStyle w:val="FigureCaptionPACKT"/>
      </w:pPr>
      <w:r w:rsidRPr="000644E3">
        <w:rPr>
          <w:noProof/>
          <w:lang w:val="en-IN" w:eastAsia="en-IN"/>
        </w:rPr>
        <w:lastRenderedPageBreak/>
        <w:drawing>
          <wp:inline distT="0" distB="0" distL="0" distR="0" wp14:anchorId="72292EC9" wp14:editId="30F4C8EF">
            <wp:extent cx="3390900" cy="30882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3776" cy="3090876"/>
                    </a:xfrm>
                    <a:prstGeom prst="rect">
                      <a:avLst/>
                    </a:prstGeom>
                  </pic:spPr>
                </pic:pic>
              </a:graphicData>
            </a:graphic>
          </wp:inline>
        </w:drawing>
      </w:r>
    </w:p>
    <w:p w:rsidR="006669FB" w:rsidRPr="002364D8" w:rsidRDefault="006669FB" w:rsidP="000644E3">
      <w:pPr>
        <w:pStyle w:val="LayoutInformationPACKT"/>
      </w:pPr>
      <w:r w:rsidRPr="006669FB">
        <w:t>B07738_06_20</w:t>
      </w:r>
    </w:p>
    <w:p w:rsidR="00543021" w:rsidRPr="00090784" w:rsidRDefault="00EA2EE7" w:rsidP="000644E3">
      <w:pPr>
        <w:pStyle w:val="NumberedBulletPACKT"/>
      </w:pPr>
      <w:r w:rsidRPr="002364D8">
        <w:t xml:space="preserve">Because the application project and the </w:t>
      </w:r>
      <w:proofErr w:type="spellStart"/>
      <w:r w:rsidRPr="002364D8">
        <w:t>UITest</w:t>
      </w:r>
      <w:proofErr w:type="spellEnd"/>
      <w:r w:rsidRPr="002364D8">
        <w:t xml:space="preserve"> project </w:t>
      </w:r>
      <w:proofErr w:type="gramStart"/>
      <w:r w:rsidRPr="002364D8">
        <w:t>is</w:t>
      </w:r>
      <w:proofErr w:type="gramEnd"/>
      <w:r w:rsidRPr="002364D8">
        <w:t xml:space="preserve"> under the same solution, it is enough to add reference to application project as shown in the previous step.</w:t>
      </w:r>
      <w:r w:rsidR="002364D8">
        <w:t xml:space="preserve"> </w:t>
      </w:r>
      <w:r w:rsidRPr="002364D8">
        <w:t>But if you want to have both projects in different solutions</w:t>
      </w:r>
      <w:r w:rsidR="00ED31D4" w:rsidRPr="002364D8">
        <w:t xml:space="preserve"> or if you want to test application on Android 6.0</w:t>
      </w:r>
      <w:r w:rsidRPr="00F7319B">
        <w:t xml:space="preserve"> then Visual Studio requires you to give path to the APK</w:t>
      </w:r>
      <w:r w:rsidR="00420FB3" w:rsidRPr="00090784">
        <w:t xml:space="preserve"> in your system.</w:t>
      </w:r>
    </w:p>
    <w:p w:rsidR="00FA24DF" w:rsidRPr="009830EC" w:rsidRDefault="00543021" w:rsidP="000644E3">
      <w:pPr>
        <w:pStyle w:val="NumberedBulletPACKT"/>
      </w:pPr>
      <w:r w:rsidRPr="00F376CE">
        <w:t>To g</w:t>
      </w:r>
      <w:r w:rsidRPr="009830EC">
        <w:t xml:space="preserve">ive this path, open the </w:t>
      </w:r>
      <w:proofErr w:type="spellStart"/>
      <w:r w:rsidRPr="009830EC">
        <w:t>Test</w:t>
      </w:r>
      <w:r w:rsidR="00ED5798" w:rsidRPr="009830EC">
        <w:t>s</w:t>
      </w:r>
      <w:r w:rsidRPr="009830EC">
        <w:t>.cs</w:t>
      </w:r>
      <w:proofErr w:type="spellEnd"/>
      <w:r w:rsidRPr="009830EC">
        <w:t xml:space="preserve"> file under </w:t>
      </w:r>
      <w:proofErr w:type="spellStart"/>
      <w:r w:rsidRPr="009830EC">
        <w:t>UITest</w:t>
      </w:r>
      <w:proofErr w:type="spellEnd"/>
      <w:r w:rsidRPr="009830EC">
        <w:t xml:space="preserve"> project</w:t>
      </w:r>
      <w:r w:rsidR="00361E0C" w:rsidRPr="009830EC">
        <w:t>.</w:t>
      </w:r>
    </w:p>
    <w:p w:rsidR="006B4026" w:rsidRDefault="002364D8" w:rsidP="000644E3">
      <w:pPr>
        <w:pStyle w:val="FigureCaptionPACKT"/>
      </w:pPr>
      <w:r w:rsidRPr="000644E3">
        <w:rPr>
          <w:noProof/>
          <w:lang w:val="en-IN" w:eastAsia="en-IN"/>
        </w:rPr>
        <w:lastRenderedPageBreak/>
        <w:drawing>
          <wp:inline distT="0" distB="0" distL="0" distR="0" wp14:anchorId="191BAFC7" wp14:editId="56331C37">
            <wp:extent cx="3390900" cy="288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2098" cy="2882240"/>
                    </a:xfrm>
                    <a:prstGeom prst="rect">
                      <a:avLst/>
                    </a:prstGeom>
                  </pic:spPr>
                </pic:pic>
              </a:graphicData>
            </a:graphic>
          </wp:inline>
        </w:drawing>
      </w:r>
    </w:p>
    <w:p w:rsidR="006669FB" w:rsidRPr="006669FB" w:rsidRDefault="006669FB" w:rsidP="000644E3">
      <w:pPr>
        <w:pStyle w:val="LayoutInformationPACKT"/>
      </w:pPr>
      <w:r w:rsidRPr="006669FB">
        <w:t>B07738_06_21</w:t>
      </w:r>
    </w:p>
    <w:p w:rsidR="006B4026" w:rsidRPr="002364D8" w:rsidRDefault="00ED5798" w:rsidP="000644E3">
      <w:pPr>
        <w:pStyle w:val="NumberedBulletPACKT"/>
      </w:pPr>
      <w:r w:rsidRPr="002364D8">
        <w:t xml:space="preserve">In the </w:t>
      </w:r>
      <w:proofErr w:type="spellStart"/>
      <w:r w:rsidRPr="002364D8">
        <w:t>Tests.cs</w:t>
      </w:r>
      <w:proofErr w:type="spellEnd"/>
      <w:r w:rsidRPr="002364D8">
        <w:t>, uncomment the “.</w:t>
      </w:r>
      <w:proofErr w:type="spellStart"/>
      <w:r w:rsidRPr="002364D8">
        <w:t>ApkFile</w:t>
      </w:r>
      <w:proofErr w:type="spellEnd"/>
      <w:r w:rsidRPr="002364D8">
        <w:t>()” code as shown in the image below</w:t>
      </w:r>
    </w:p>
    <w:p w:rsidR="00ED31D4" w:rsidRDefault="002364D8" w:rsidP="000644E3">
      <w:pPr>
        <w:pStyle w:val="FigureCaptionPACKT"/>
      </w:pPr>
      <w:r w:rsidRPr="000644E3">
        <w:rPr>
          <w:noProof/>
          <w:lang w:val="en-IN" w:eastAsia="en-IN"/>
        </w:rPr>
        <w:drawing>
          <wp:inline distT="0" distB="0" distL="0" distR="0" wp14:anchorId="78BE32CF" wp14:editId="33B01ACC">
            <wp:extent cx="3459192" cy="3218435"/>
            <wp:effectExtent l="0" t="0" r="825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9192" cy="3218435"/>
                    </a:xfrm>
                    <a:prstGeom prst="rect">
                      <a:avLst/>
                    </a:prstGeom>
                  </pic:spPr>
                </pic:pic>
              </a:graphicData>
            </a:graphic>
          </wp:inline>
        </w:drawing>
      </w:r>
    </w:p>
    <w:p w:rsidR="006669FB" w:rsidRPr="002364D8" w:rsidRDefault="006669FB" w:rsidP="000644E3">
      <w:pPr>
        <w:pStyle w:val="LayoutInformationPACKT"/>
      </w:pPr>
      <w:r w:rsidRPr="006669FB">
        <w:lastRenderedPageBreak/>
        <w:t>B07738_06_2</w:t>
      </w:r>
      <w:r>
        <w:t>2</w:t>
      </w:r>
    </w:p>
    <w:p w:rsidR="002364D8" w:rsidRPr="002364D8" w:rsidRDefault="00642AB6" w:rsidP="000644E3">
      <w:pPr>
        <w:pStyle w:val="NumberedBulletPACKT"/>
      </w:pPr>
      <w:r w:rsidRPr="002364D8">
        <w:t>Change the</w:t>
      </w:r>
      <w:r w:rsidR="00ED31D4" w:rsidRPr="002364D8">
        <w:t xml:space="preserve"> path to the </w:t>
      </w:r>
      <w:r w:rsidRPr="002364D8">
        <w:t>.</w:t>
      </w:r>
      <w:proofErr w:type="spellStart"/>
      <w:r w:rsidR="00185615" w:rsidRPr="002364D8">
        <w:t>apk</w:t>
      </w:r>
      <w:proofErr w:type="spellEnd"/>
      <w:r w:rsidR="00185615" w:rsidRPr="002364D8">
        <w:t xml:space="preserve"> file </w:t>
      </w:r>
      <w:r w:rsidRPr="002364D8">
        <w:t xml:space="preserve">path </w:t>
      </w:r>
      <w:r w:rsidR="00185615" w:rsidRPr="002364D8">
        <w:t xml:space="preserve">which can be found inside bin folder of </w:t>
      </w:r>
      <w:r w:rsidRPr="002364D8">
        <w:t>your</w:t>
      </w:r>
      <w:r w:rsidR="00185615" w:rsidRPr="002364D8">
        <w:t xml:space="preserve"> application project.</w:t>
      </w:r>
    </w:p>
    <w:p w:rsidR="001073D9" w:rsidRPr="00090784" w:rsidRDefault="007B15B3" w:rsidP="000644E3">
      <w:pPr>
        <w:pStyle w:val="NumberedBulletPACKT"/>
        <w:numPr>
          <w:ilvl w:val="0"/>
          <w:numId w:val="0"/>
        </w:numPr>
        <w:ind w:left="720"/>
      </w:pPr>
      <w:r w:rsidRPr="002364D8">
        <w:t xml:space="preserve">If you are not able to see the file there, try deploying application once and then it should be </w:t>
      </w:r>
      <w:r w:rsidRPr="00F7319B">
        <w:t>created in the bin/debug or bin/release depending on you build configuration</w:t>
      </w:r>
      <w:r w:rsidR="007C34AB" w:rsidRPr="00090784">
        <w:t>.</w:t>
      </w:r>
    </w:p>
    <w:p w:rsidR="002706F1" w:rsidRPr="009830EC" w:rsidRDefault="005A2C9B" w:rsidP="000644E3">
      <w:pPr>
        <w:pStyle w:val="Heading2"/>
      </w:pPr>
      <w:r w:rsidRPr="009830EC">
        <w:t xml:space="preserve">Writing </w:t>
      </w:r>
      <w:r w:rsidR="009139F2" w:rsidRPr="009830EC">
        <w:t xml:space="preserve">Test for </w:t>
      </w:r>
      <w:proofErr w:type="spellStart"/>
      <w:r w:rsidR="009139F2" w:rsidRPr="009830EC">
        <w:t>PhoneCallApp</w:t>
      </w:r>
      <w:proofErr w:type="spellEnd"/>
    </w:p>
    <w:p w:rsidR="002650B3" w:rsidRPr="009830EC" w:rsidRDefault="00147A66" w:rsidP="000644E3">
      <w:pPr>
        <w:pStyle w:val="NormalPACKT"/>
      </w:pPr>
      <w:r w:rsidRPr="009830EC">
        <w:t xml:space="preserve">Everything is now setup and we are ready to start writing </w:t>
      </w:r>
      <w:proofErr w:type="spellStart"/>
      <w:r w:rsidRPr="009830EC">
        <w:t>UITests</w:t>
      </w:r>
      <w:proofErr w:type="spellEnd"/>
      <w:r w:rsidRPr="009830EC">
        <w:t xml:space="preserve"> for </w:t>
      </w:r>
      <w:proofErr w:type="spellStart"/>
      <w:r w:rsidRPr="009830EC">
        <w:t>PhoneCallApp</w:t>
      </w:r>
      <w:proofErr w:type="spellEnd"/>
      <w:r w:rsidRPr="009830EC">
        <w:t>.</w:t>
      </w:r>
    </w:p>
    <w:p w:rsidR="00BA6B3F" w:rsidRPr="009830EC" w:rsidRDefault="00BA6B3F" w:rsidP="000644E3">
      <w:pPr>
        <w:pStyle w:val="BulletPACKT"/>
      </w:pPr>
      <w:proofErr w:type="spellStart"/>
      <w:r w:rsidRPr="000644E3">
        <w:rPr>
          <w:rStyle w:val="KeyWordPACKT"/>
        </w:rPr>
        <w:t>Tests.cs</w:t>
      </w:r>
      <w:proofErr w:type="spellEnd"/>
      <w:r w:rsidR="002364D8" w:rsidRPr="009830EC">
        <w:t xml:space="preserve">: </w:t>
      </w:r>
      <w:r w:rsidRPr="009830EC">
        <w:t xml:space="preserve">This file is the default file that gets created when we add the </w:t>
      </w:r>
      <w:proofErr w:type="spellStart"/>
      <w:r w:rsidRPr="009830EC">
        <w:t>UITest</w:t>
      </w:r>
      <w:proofErr w:type="spellEnd"/>
      <w:r w:rsidRPr="009830EC">
        <w:t xml:space="preserve"> project in the solution through the </w:t>
      </w:r>
      <w:proofErr w:type="spellStart"/>
      <w:r w:rsidRPr="009830EC">
        <w:t>Xamarin.UI</w:t>
      </w:r>
      <w:proofErr w:type="spellEnd"/>
      <w:r w:rsidRPr="009830EC">
        <w:t xml:space="preserve"> Android Test project template.</w:t>
      </w:r>
      <w:r w:rsidR="002364D8" w:rsidRPr="009830EC">
        <w:t xml:space="preserve"> </w:t>
      </w:r>
      <w:r w:rsidR="00DD79D7" w:rsidRPr="009830EC">
        <w:t>There are certain things to note in this file:</w:t>
      </w:r>
    </w:p>
    <w:p w:rsidR="002414C0" w:rsidRPr="00F7319B" w:rsidRDefault="00DD79D7" w:rsidP="000644E3">
      <w:pPr>
        <w:pStyle w:val="BulletWithinBulletPACKT"/>
      </w:pPr>
      <w:r w:rsidRPr="000644E3">
        <w:rPr>
          <w:rStyle w:val="KeyWordPACKT"/>
        </w:rPr>
        <w:t>[</w:t>
      </w:r>
      <w:proofErr w:type="spellStart"/>
      <w:r w:rsidRPr="000644E3">
        <w:rPr>
          <w:rStyle w:val="KeyWordPACKT"/>
        </w:rPr>
        <w:t>TextFixture</w:t>
      </w:r>
      <w:proofErr w:type="spellEnd"/>
      <w:r w:rsidRPr="000644E3">
        <w:rPr>
          <w:rStyle w:val="KeyWordPACKT"/>
        </w:rPr>
        <w:t>]</w:t>
      </w:r>
      <w:r w:rsidR="002364D8" w:rsidRPr="000644E3">
        <w:t xml:space="preserve">: </w:t>
      </w:r>
      <w:r w:rsidR="002414C0" w:rsidRPr="002364D8">
        <w:t xml:space="preserve">This is an annotation added to the Tests class that tells the </w:t>
      </w:r>
      <w:proofErr w:type="spellStart"/>
      <w:r w:rsidR="002414C0" w:rsidRPr="002364D8">
        <w:t>UITest</w:t>
      </w:r>
      <w:proofErr w:type="spellEnd"/>
      <w:r w:rsidR="002414C0" w:rsidRPr="002364D8">
        <w:t xml:space="preserve"> framework that this class </w:t>
      </w:r>
      <w:r w:rsidR="002414C0" w:rsidRPr="00F7319B">
        <w:t>contains tests to be run.</w:t>
      </w:r>
    </w:p>
    <w:p w:rsidR="00FC73B7" w:rsidRPr="00090784" w:rsidRDefault="00FC73B7" w:rsidP="000644E3">
      <w:pPr>
        <w:pStyle w:val="BulletWithinBulletPACKT"/>
      </w:pPr>
      <w:r w:rsidRPr="000644E3">
        <w:rPr>
          <w:rStyle w:val="KeyWordPACKT"/>
        </w:rPr>
        <w:t>[Setup]</w:t>
      </w:r>
      <w:r w:rsidR="002364D8" w:rsidRPr="000644E3">
        <w:t xml:space="preserve">: </w:t>
      </w:r>
      <w:r w:rsidRPr="002364D8">
        <w:t xml:space="preserve">Each class containing tests need to setup initial configuration, like we added the APK file path in the previous section, this is added to the method </w:t>
      </w:r>
      <w:proofErr w:type="spellStart"/>
      <w:r w:rsidRPr="002364D8">
        <w:t>BeforeEachTest</w:t>
      </w:r>
      <w:proofErr w:type="spellEnd"/>
      <w:r w:rsidRPr="002364D8">
        <w:t xml:space="preserve">() and tells the framework to run this method and setup </w:t>
      </w:r>
      <w:r w:rsidR="00677E3B" w:rsidRPr="00F7319B">
        <w:t>initial things before running test</w:t>
      </w:r>
    </w:p>
    <w:p w:rsidR="00433FAF" w:rsidRPr="002364D8" w:rsidRDefault="00433FAF" w:rsidP="000644E3">
      <w:pPr>
        <w:pStyle w:val="BulletWithinBulletPACKT"/>
      </w:pPr>
      <w:r w:rsidRPr="000644E3">
        <w:rPr>
          <w:rStyle w:val="KeyWordPACKT"/>
        </w:rPr>
        <w:t>[Test]</w:t>
      </w:r>
      <w:r w:rsidR="002364D8" w:rsidRPr="000644E3">
        <w:t xml:space="preserve">: </w:t>
      </w:r>
      <w:r w:rsidRPr="002364D8">
        <w:t>This annotation identifies the method that contains the test</w:t>
      </w:r>
    </w:p>
    <w:p w:rsidR="00506766" w:rsidRDefault="002364D8" w:rsidP="000644E3">
      <w:pPr>
        <w:pStyle w:val="FigureCaptionPACKT"/>
      </w:pPr>
      <w:r w:rsidRPr="000644E3">
        <w:rPr>
          <w:noProof/>
          <w:lang w:val="en-IN" w:eastAsia="en-IN"/>
        </w:rPr>
        <w:drawing>
          <wp:inline distT="0" distB="0" distL="0" distR="0" wp14:anchorId="236DFCAA" wp14:editId="4D82D242">
            <wp:extent cx="3562709" cy="275080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709" cy="2750801"/>
                    </a:xfrm>
                    <a:prstGeom prst="rect">
                      <a:avLst/>
                    </a:prstGeom>
                  </pic:spPr>
                </pic:pic>
              </a:graphicData>
            </a:graphic>
          </wp:inline>
        </w:drawing>
      </w:r>
    </w:p>
    <w:p w:rsidR="006669FB" w:rsidRPr="002364D8" w:rsidRDefault="006669FB" w:rsidP="000644E3">
      <w:pPr>
        <w:pStyle w:val="LayoutInformationPACKT"/>
      </w:pPr>
      <w:r w:rsidRPr="006669FB">
        <w:lastRenderedPageBreak/>
        <w:t>B07738_06_23</w:t>
      </w:r>
    </w:p>
    <w:p w:rsidR="00506766" w:rsidRPr="002364D8" w:rsidRDefault="0016168A" w:rsidP="000644E3">
      <w:pPr>
        <w:pStyle w:val="NormalPACKT"/>
      </w:pPr>
      <w:r w:rsidRPr="002364D8">
        <w:t>L</w:t>
      </w:r>
      <w:r w:rsidR="00240CD3" w:rsidRPr="002364D8">
        <w:t>et’s rewind some of things we wrote during the application development.</w:t>
      </w:r>
    </w:p>
    <w:p w:rsidR="0036366B" w:rsidRPr="002364D8" w:rsidRDefault="0036366B" w:rsidP="000644E3">
      <w:pPr>
        <w:pStyle w:val="BulletPACKT"/>
      </w:pPr>
      <w:r w:rsidRPr="002364D8">
        <w:t xml:space="preserve">Elements in the </w:t>
      </w:r>
      <w:proofErr w:type="spellStart"/>
      <w:r w:rsidRPr="002364D8">
        <w:t>PhoneCallApp</w:t>
      </w:r>
      <w:proofErr w:type="spellEnd"/>
      <w:r w:rsidRPr="002364D8">
        <w:t>:</w:t>
      </w:r>
    </w:p>
    <w:p w:rsidR="0036366B" w:rsidRPr="00F7319B" w:rsidRDefault="0036366B" w:rsidP="000644E3">
      <w:pPr>
        <w:pStyle w:val="BulletWithinBulletPACKT"/>
      </w:pPr>
      <w:r w:rsidRPr="00F7319B">
        <w:t>Textbox to enter phone number</w:t>
      </w:r>
    </w:p>
    <w:p w:rsidR="0036366B" w:rsidRPr="00090784" w:rsidRDefault="0036366B" w:rsidP="000644E3">
      <w:pPr>
        <w:pStyle w:val="BulletWithinBulletPACKT"/>
      </w:pPr>
      <w:proofErr w:type="spellStart"/>
      <w:r w:rsidRPr="00090784">
        <w:t>CallButton</w:t>
      </w:r>
      <w:proofErr w:type="spellEnd"/>
      <w:r w:rsidRPr="00090784">
        <w:t xml:space="preserve"> to call</w:t>
      </w:r>
    </w:p>
    <w:p w:rsidR="0036366B" w:rsidRPr="009830EC" w:rsidRDefault="0036366B" w:rsidP="000644E3">
      <w:pPr>
        <w:pStyle w:val="BulletWithinBulletPACKT"/>
      </w:pPr>
      <w:r w:rsidRPr="00F376CE">
        <w:t>A</w:t>
      </w:r>
      <w:r w:rsidRPr="009830EC">
        <w:t xml:space="preserve"> toast that gets displayed if user taps on </w:t>
      </w:r>
      <w:proofErr w:type="spellStart"/>
      <w:r w:rsidRPr="009830EC">
        <w:t>CallButton</w:t>
      </w:r>
      <w:proofErr w:type="spellEnd"/>
      <w:r w:rsidRPr="009830EC">
        <w:t xml:space="preserve"> without entering a number</w:t>
      </w:r>
    </w:p>
    <w:p w:rsidR="0036366B" w:rsidRPr="009830EC" w:rsidRDefault="009605F6" w:rsidP="000644E3">
      <w:pPr>
        <w:pStyle w:val="BulletWithinBulletPACKT"/>
      </w:pPr>
      <w:r w:rsidRPr="009830EC">
        <w:t xml:space="preserve">A confirmation dialog box that comes when user taps on </w:t>
      </w:r>
      <w:proofErr w:type="spellStart"/>
      <w:r w:rsidRPr="009830EC">
        <w:t>CallButton</w:t>
      </w:r>
      <w:proofErr w:type="spellEnd"/>
      <w:r w:rsidRPr="009830EC">
        <w:t xml:space="preserve"> </w:t>
      </w:r>
      <w:r w:rsidR="00E02DB3" w:rsidRPr="009830EC">
        <w:t>after entering a number</w:t>
      </w:r>
    </w:p>
    <w:p w:rsidR="0091567B" w:rsidRPr="009830EC" w:rsidRDefault="0091567B" w:rsidP="000644E3">
      <w:pPr>
        <w:pStyle w:val="BulletPACKT"/>
      </w:pPr>
      <w:r w:rsidRPr="009830EC">
        <w:t xml:space="preserve">User interactions in the </w:t>
      </w:r>
      <w:proofErr w:type="spellStart"/>
      <w:r w:rsidRPr="009830EC">
        <w:t>PhoneCallApp</w:t>
      </w:r>
      <w:proofErr w:type="spellEnd"/>
      <w:r w:rsidRPr="009830EC">
        <w:t>:</w:t>
      </w:r>
    </w:p>
    <w:p w:rsidR="0091567B" w:rsidRPr="009830EC" w:rsidRDefault="0091567B" w:rsidP="000644E3">
      <w:pPr>
        <w:pStyle w:val="BulletWithinBulletPACKT"/>
      </w:pPr>
      <w:r w:rsidRPr="009830EC">
        <w:t>Enter a number in the text box</w:t>
      </w:r>
    </w:p>
    <w:p w:rsidR="0091567B" w:rsidRPr="009830EC" w:rsidRDefault="00742F72" w:rsidP="000644E3">
      <w:pPr>
        <w:pStyle w:val="BulletWithinBulletPACKT"/>
      </w:pPr>
      <w:r w:rsidRPr="009830EC">
        <w:t>Tap the Call Button</w:t>
      </w:r>
    </w:p>
    <w:p w:rsidR="00742F72" w:rsidRPr="009830EC" w:rsidRDefault="00742F72" w:rsidP="000644E3">
      <w:pPr>
        <w:pStyle w:val="BulletWithinBulletPACKT"/>
      </w:pPr>
      <w:r w:rsidRPr="009830EC">
        <w:t>Tap on OK or Cancel on the confirmation dialog box</w:t>
      </w:r>
    </w:p>
    <w:p w:rsidR="00665631" w:rsidRDefault="00C57493" w:rsidP="000644E3">
      <w:pPr>
        <w:pStyle w:val="Heading3"/>
      </w:pPr>
      <w:r w:rsidRPr="009830EC">
        <w:t xml:space="preserve">Steps </w:t>
      </w:r>
      <w:r w:rsidR="00862B27" w:rsidRPr="009830EC">
        <w:t>to include</w:t>
      </w:r>
      <w:r w:rsidRPr="009830EC">
        <w:t xml:space="preserve"> in the Test</w:t>
      </w:r>
    </w:p>
    <w:p w:rsidR="009830EC" w:rsidRPr="000644E3" w:rsidRDefault="009830EC" w:rsidP="000644E3">
      <w:pPr>
        <w:pStyle w:val="NormalPACKT"/>
        <w:rPr>
          <w:lang w:val="en-GB"/>
        </w:rPr>
      </w:pPr>
      <w:commentRangeStart w:id="6"/>
      <w:r>
        <w:rPr>
          <w:lang w:val="en-GB"/>
        </w:rPr>
        <w:t>…</w:t>
      </w:r>
      <w:commentRangeEnd w:id="6"/>
      <w:r>
        <w:rPr>
          <w:rStyle w:val="CommentReference"/>
          <w:rFonts w:ascii="Arial" w:hAnsi="Arial" w:cs="Arial"/>
          <w:bCs/>
        </w:rPr>
        <w:commentReference w:id="6"/>
      </w:r>
    </w:p>
    <w:p w:rsidR="004F1190" w:rsidRPr="00090784" w:rsidRDefault="004F1190" w:rsidP="000644E3">
      <w:pPr>
        <w:pStyle w:val="NumberedBulletPACKT"/>
        <w:numPr>
          <w:ilvl w:val="0"/>
          <w:numId w:val="41"/>
        </w:numPr>
        <w:rPr>
          <w:sz w:val="24"/>
          <w:szCs w:val="36"/>
        </w:rPr>
      </w:pPr>
      <w:r w:rsidRPr="009830EC">
        <w:t>Configure and s</w:t>
      </w:r>
      <w:r w:rsidR="00592510" w:rsidRPr="009830EC">
        <w:t>tart the application</w:t>
      </w:r>
      <w:r w:rsidRPr="009830EC">
        <w:t xml:space="preserve"> (Arrange)</w:t>
      </w:r>
      <w:r w:rsidR="00F7319B">
        <w:t xml:space="preserve">: </w:t>
      </w:r>
      <w:r w:rsidRPr="00F7319B">
        <w:rPr>
          <w:sz w:val="24"/>
          <w:szCs w:val="36"/>
        </w:rPr>
        <w:t>We need not write this step</w:t>
      </w:r>
      <w:r w:rsidR="006A57E2" w:rsidRPr="00F7319B">
        <w:rPr>
          <w:sz w:val="24"/>
          <w:szCs w:val="36"/>
        </w:rPr>
        <w:t xml:space="preserve"> because that part is already taken care in </w:t>
      </w:r>
      <w:proofErr w:type="spellStart"/>
      <w:proofErr w:type="gramStart"/>
      <w:r w:rsidR="006A57E2" w:rsidRPr="00F7319B">
        <w:rPr>
          <w:sz w:val="24"/>
          <w:szCs w:val="36"/>
        </w:rPr>
        <w:t>BeforeEachTest</w:t>
      </w:r>
      <w:proofErr w:type="spellEnd"/>
      <w:r w:rsidR="006A57E2" w:rsidRPr="00F7319B">
        <w:rPr>
          <w:sz w:val="24"/>
          <w:szCs w:val="36"/>
        </w:rPr>
        <w:t>(</w:t>
      </w:r>
      <w:proofErr w:type="gramEnd"/>
      <w:r w:rsidR="006A57E2" w:rsidRPr="00F7319B">
        <w:rPr>
          <w:sz w:val="24"/>
          <w:szCs w:val="36"/>
        </w:rPr>
        <w:t>) method.</w:t>
      </w:r>
    </w:p>
    <w:p w:rsidR="00326D11" w:rsidRDefault="00F7319B" w:rsidP="000644E3">
      <w:pPr>
        <w:pStyle w:val="FigureCaptionPACKT"/>
      </w:pPr>
      <w:r w:rsidRPr="000644E3">
        <w:rPr>
          <w:noProof/>
          <w:lang w:val="en-IN" w:eastAsia="en-IN"/>
        </w:rPr>
        <w:drawing>
          <wp:inline distT="0" distB="0" distL="0" distR="0" wp14:anchorId="17F36350" wp14:editId="6F35A1D7">
            <wp:extent cx="5029200" cy="1817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1817175"/>
                    </a:xfrm>
                    <a:prstGeom prst="rect">
                      <a:avLst/>
                    </a:prstGeom>
                  </pic:spPr>
                </pic:pic>
              </a:graphicData>
            </a:graphic>
          </wp:inline>
        </w:drawing>
      </w:r>
    </w:p>
    <w:p w:rsidR="006669FB" w:rsidRPr="00F7319B" w:rsidRDefault="006669FB" w:rsidP="000644E3">
      <w:pPr>
        <w:pStyle w:val="LayoutInformationPACKT"/>
      </w:pPr>
      <w:r w:rsidRPr="006669FB">
        <w:t>B07738_06_24</w:t>
      </w:r>
    </w:p>
    <w:p w:rsidR="00EA164C" w:rsidRPr="000644E3" w:rsidRDefault="008439A5" w:rsidP="000644E3">
      <w:pPr>
        <w:pStyle w:val="NumberedBulletPACKT"/>
      </w:pPr>
      <w:r w:rsidRPr="00F7319B">
        <w:t>Perform an interaction with some element on the screen</w:t>
      </w:r>
      <w:r w:rsidR="00CF33F7" w:rsidRPr="00F7319B">
        <w:t xml:space="preserve"> (Act)</w:t>
      </w:r>
      <w:r w:rsidR="00F7319B" w:rsidRPr="00F7319B">
        <w:t xml:space="preserve">: </w:t>
      </w:r>
      <w:r w:rsidR="00CF33F7" w:rsidRPr="000644E3">
        <w:t xml:space="preserve">We’ll have to write code to </w:t>
      </w:r>
      <w:r w:rsidR="00433299" w:rsidRPr="000644E3">
        <w:t xml:space="preserve">enter text or tap on the </w:t>
      </w:r>
      <w:proofErr w:type="spellStart"/>
      <w:r w:rsidR="00433299" w:rsidRPr="000644E3">
        <w:t>CallButton</w:t>
      </w:r>
      <w:proofErr w:type="spellEnd"/>
    </w:p>
    <w:p w:rsidR="00433299" w:rsidRPr="000644E3" w:rsidRDefault="008439A5" w:rsidP="000644E3">
      <w:pPr>
        <w:pStyle w:val="NumberedBulletPACKT"/>
      </w:pPr>
      <w:r w:rsidRPr="00F7319B">
        <w:t xml:space="preserve">Verify </w:t>
      </w:r>
      <w:r w:rsidR="00433299" w:rsidRPr="000644E3">
        <w:t>the desired output</w:t>
      </w:r>
      <w:r w:rsidR="00F7319B" w:rsidRPr="000644E3">
        <w:t xml:space="preserve">: </w:t>
      </w:r>
      <w:r w:rsidR="00433299" w:rsidRPr="00F7319B">
        <w:t>Code to verify if the interaction gives us desired output.</w:t>
      </w:r>
    </w:p>
    <w:p w:rsidR="00EA3855" w:rsidRPr="000644E3" w:rsidRDefault="00EA3855" w:rsidP="000644E3">
      <w:pPr>
        <w:pStyle w:val="Heading3"/>
        <w:rPr>
          <w:b w:val="0"/>
        </w:rPr>
      </w:pPr>
      <w:commentRangeStart w:id="7"/>
      <w:r w:rsidRPr="000644E3">
        <w:lastRenderedPageBreak/>
        <w:t>Understanding the Test Case</w:t>
      </w:r>
      <w:commentRangeEnd w:id="7"/>
      <w:r w:rsidR="009830EC">
        <w:rPr>
          <w:rStyle w:val="CommentReference"/>
          <w:b w:val="0"/>
          <w:bCs/>
          <w:iCs w:val="0"/>
          <w:color w:val="auto"/>
          <w:lang w:val="en-US"/>
        </w:rPr>
        <w:commentReference w:id="7"/>
      </w:r>
    </w:p>
    <w:p w:rsidR="003E70FB" w:rsidRPr="00F7319B" w:rsidRDefault="003E70FB" w:rsidP="000644E3">
      <w:pPr>
        <w:pStyle w:val="NormalPACKT"/>
      </w:pPr>
      <w:r w:rsidRPr="00F7319B">
        <w:t>For writing a test, it is good practice to first define a test case</w:t>
      </w:r>
      <w:r w:rsidR="00130AEA" w:rsidRPr="00F7319B">
        <w:t xml:space="preserve"> to have a clear idea.</w:t>
      </w:r>
    </w:p>
    <w:p w:rsidR="00ED68A5" w:rsidRPr="000644E3" w:rsidRDefault="008A682B" w:rsidP="000644E3">
      <w:pPr>
        <w:pStyle w:val="BulletPACKT"/>
      </w:pPr>
      <w:r w:rsidRPr="000644E3">
        <w:rPr>
          <w:rStyle w:val="KeyWordPACKT"/>
        </w:rPr>
        <w:t>Test Case</w:t>
      </w:r>
      <w:r w:rsidRPr="00F7319B">
        <w:t>:</w:t>
      </w:r>
      <w:r w:rsidR="00F7319B" w:rsidRPr="000644E3">
        <w:t xml:space="preserve"> </w:t>
      </w:r>
      <w:r w:rsidR="009C7A4C" w:rsidRPr="000644E3">
        <w:t xml:space="preserve">Click on </w:t>
      </w:r>
      <w:proofErr w:type="spellStart"/>
      <w:r w:rsidR="009C7A4C" w:rsidRPr="000644E3">
        <w:t>CallButton</w:t>
      </w:r>
      <w:proofErr w:type="spellEnd"/>
      <w:r w:rsidR="009C7A4C" w:rsidRPr="000644E3">
        <w:t xml:space="preserve"> (Id given to the </w:t>
      </w:r>
      <w:r w:rsidR="00104DA2" w:rsidRPr="000644E3">
        <w:t xml:space="preserve">“Call” </w:t>
      </w:r>
      <w:r w:rsidR="009C7A4C" w:rsidRPr="000644E3">
        <w:t>button)</w:t>
      </w:r>
    </w:p>
    <w:p w:rsidR="00F7319B" w:rsidRDefault="00427E34" w:rsidP="000644E3">
      <w:pPr>
        <w:pStyle w:val="BulletPACKT"/>
      </w:pPr>
      <w:r w:rsidRPr="000644E3">
        <w:rPr>
          <w:rStyle w:val="KeyWordPACKT"/>
        </w:rPr>
        <w:t>Desired Output</w:t>
      </w:r>
      <w:r w:rsidR="00F7319B" w:rsidRPr="000644E3">
        <w:t xml:space="preserve">: </w:t>
      </w:r>
      <w:r w:rsidR="00F20978" w:rsidRPr="000644E3">
        <w:t xml:space="preserve">A toast gets displayed </w:t>
      </w:r>
      <w:r w:rsidR="007062D6" w:rsidRPr="000644E3">
        <w:t>saying “Please provide number”</w:t>
      </w:r>
    </w:p>
    <w:p w:rsidR="00EA3855" w:rsidRPr="000644E3" w:rsidRDefault="00F7319B" w:rsidP="000644E3">
      <w:commentRangeStart w:id="8"/>
      <w:r>
        <w:t>…</w:t>
      </w:r>
      <w:commentRangeEnd w:id="8"/>
      <w:r w:rsidR="009830EC">
        <w:rPr>
          <w:rStyle w:val="CommentReference"/>
        </w:rPr>
        <w:commentReference w:id="8"/>
      </w:r>
    </w:p>
    <w:p w:rsidR="00F25631" w:rsidRPr="00F7319B" w:rsidRDefault="00EA3855" w:rsidP="000644E3">
      <w:pPr>
        <w:pStyle w:val="NumberedBulletPACKT"/>
        <w:numPr>
          <w:ilvl w:val="0"/>
          <w:numId w:val="42"/>
        </w:numPr>
      </w:pPr>
      <w:r w:rsidRPr="00F7319B">
        <w:t xml:space="preserve">Open </w:t>
      </w:r>
      <w:r w:rsidR="00966CEF" w:rsidRPr="00F7319B">
        <w:t xml:space="preserve">the </w:t>
      </w:r>
      <w:proofErr w:type="spellStart"/>
      <w:r w:rsidR="00966CEF" w:rsidRPr="00F7319B">
        <w:t>MainActivity.cs</w:t>
      </w:r>
      <w:proofErr w:type="spellEnd"/>
      <w:r w:rsidR="00966CEF" w:rsidRPr="00F7319B">
        <w:t xml:space="preserve"> from </w:t>
      </w:r>
      <w:proofErr w:type="spellStart"/>
      <w:r w:rsidR="00966CEF" w:rsidRPr="00F7319B">
        <w:t>PhoneCallApp</w:t>
      </w:r>
      <w:proofErr w:type="spellEnd"/>
      <w:r w:rsidR="00966CEF" w:rsidRPr="00F7319B">
        <w:t xml:space="preserve"> project and </w:t>
      </w:r>
      <w:r w:rsidR="00A16ABD" w:rsidRPr="00F7319B">
        <w:t>see</w:t>
      </w:r>
      <w:r w:rsidR="00966CEF" w:rsidRPr="00F7319B">
        <w:t xml:space="preserve"> </w:t>
      </w:r>
      <w:proofErr w:type="spellStart"/>
      <w:r w:rsidR="00966CEF" w:rsidRPr="00F7319B">
        <w:t>CallButton_Click</w:t>
      </w:r>
      <w:proofErr w:type="spellEnd"/>
      <w:r w:rsidR="00966CEF" w:rsidRPr="00F7319B">
        <w:t xml:space="preserve"> method where we handle the </w:t>
      </w:r>
      <w:r w:rsidR="00A214C5" w:rsidRPr="00F7319B">
        <w:t xml:space="preserve">user </w:t>
      </w:r>
      <w:r w:rsidR="00F25631" w:rsidRPr="00F7319B">
        <w:t>interactions.</w:t>
      </w:r>
    </w:p>
    <w:p w:rsidR="00A924E3" w:rsidRDefault="00F7319B" w:rsidP="000644E3">
      <w:pPr>
        <w:pStyle w:val="FigureCaptionPACKT"/>
      </w:pPr>
      <w:r w:rsidRPr="000644E3">
        <w:rPr>
          <w:noProof/>
          <w:lang w:val="en-IN" w:eastAsia="en-IN"/>
        </w:rPr>
        <w:drawing>
          <wp:inline distT="0" distB="0" distL="0" distR="0" wp14:anchorId="61D72C97" wp14:editId="16D69857">
            <wp:extent cx="3562709" cy="3060772"/>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709" cy="3060772"/>
                    </a:xfrm>
                    <a:prstGeom prst="rect">
                      <a:avLst/>
                    </a:prstGeom>
                  </pic:spPr>
                </pic:pic>
              </a:graphicData>
            </a:graphic>
          </wp:inline>
        </w:drawing>
      </w:r>
    </w:p>
    <w:p w:rsidR="006669FB" w:rsidRPr="000644E3" w:rsidRDefault="006669FB" w:rsidP="000644E3">
      <w:pPr>
        <w:pStyle w:val="LayoutInformationPACKT"/>
      </w:pPr>
      <w:r w:rsidRPr="006669FB">
        <w:t>B07738_06_25</w:t>
      </w:r>
    </w:p>
    <w:p w:rsidR="00012282" w:rsidRPr="00F7319B" w:rsidRDefault="00C3483B" w:rsidP="000644E3">
      <w:pPr>
        <w:pStyle w:val="NormalPACKT"/>
      </w:pPr>
      <w:r w:rsidRPr="00F7319B">
        <w:t xml:space="preserve">It’s time to finally write our new </w:t>
      </w:r>
      <w:proofErr w:type="spellStart"/>
      <w:r w:rsidRPr="00F7319B">
        <w:t>UITest</w:t>
      </w:r>
      <w:proofErr w:type="spellEnd"/>
      <w:r w:rsidRPr="00F7319B">
        <w:t xml:space="preserve"> inside </w:t>
      </w:r>
      <w:proofErr w:type="spellStart"/>
      <w:r w:rsidRPr="000644E3">
        <w:t>Tests.cs</w:t>
      </w:r>
      <w:proofErr w:type="spellEnd"/>
      <w:r w:rsidRPr="00F7319B">
        <w:t xml:space="preserve"> u</w:t>
      </w:r>
      <w:r w:rsidR="005E3C9D" w:rsidRPr="00F7319B">
        <w:t xml:space="preserve">nder </w:t>
      </w:r>
      <w:proofErr w:type="spellStart"/>
      <w:r w:rsidR="005E3C9D" w:rsidRPr="00F7319B">
        <w:t>UITest</w:t>
      </w:r>
      <w:proofErr w:type="spellEnd"/>
      <w:r w:rsidR="005E3C9D" w:rsidRPr="00F7319B">
        <w:t xml:space="preserve"> project to Test the test case described above.</w:t>
      </w:r>
    </w:p>
    <w:p w:rsidR="007126D0" w:rsidRPr="00090784" w:rsidRDefault="007717AF" w:rsidP="000644E3">
      <w:pPr>
        <w:pStyle w:val="NumberedBulletPACKT"/>
      </w:pPr>
      <w:r w:rsidRPr="00F7319B">
        <w:t>W</w:t>
      </w:r>
      <w:r w:rsidR="007126D0" w:rsidRPr="00F7319B">
        <w:t xml:space="preserve">rite a new method </w:t>
      </w:r>
      <w:r w:rsidR="001B79CD" w:rsidRPr="00F7319B">
        <w:t xml:space="preserve">under </w:t>
      </w:r>
      <w:proofErr w:type="spellStart"/>
      <w:r w:rsidR="001B79CD" w:rsidRPr="00F7319B">
        <w:t>Tests.cs</w:t>
      </w:r>
      <w:proofErr w:type="spellEnd"/>
      <w:r w:rsidR="001B79CD" w:rsidRPr="00F7319B">
        <w:t xml:space="preserve"> class </w:t>
      </w:r>
      <w:r w:rsidR="007126D0" w:rsidRPr="00F7319B">
        <w:t xml:space="preserve">with an annotation [Test] as </w:t>
      </w:r>
      <w:r w:rsidR="007126D0" w:rsidRPr="00090784">
        <w:t>described earlier.</w:t>
      </w:r>
    </w:p>
    <w:p w:rsidR="00EA2EE7" w:rsidRDefault="00F7319B" w:rsidP="000644E3">
      <w:pPr>
        <w:pStyle w:val="FigureCaptionPACKT"/>
      </w:pPr>
      <w:r w:rsidRPr="000644E3">
        <w:rPr>
          <w:noProof/>
          <w:lang w:val="en-IN" w:eastAsia="en-IN"/>
        </w:rPr>
        <w:drawing>
          <wp:inline distT="0" distB="0" distL="0" distR="0" wp14:anchorId="7071424C" wp14:editId="44094FCD">
            <wp:extent cx="5029200" cy="949569"/>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949569"/>
                    </a:xfrm>
                    <a:prstGeom prst="rect">
                      <a:avLst/>
                    </a:prstGeom>
                  </pic:spPr>
                </pic:pic>
              </a:graphicData>
            </a:graphic>
          </wp:inline>
        </w:drawing>
      </w:r>
    </w:p>
    <w:p w:rsidR="006669FB" w:rsidRDefault="006669FB" w:rsidP="000644E3">
      <w:pPr>
        <w:pStyle w:val="LayoutInformationPACKT"/>
      </w:pPr>
      <w:r w:rsidRPr="006669FB">
        <w:t>B07738_06_26</w:t>
      </w:r>
    </w:p>
    <w:p w:rsidR="00F7319B" w:rsidRDefault="00F7319B" w:rsidP="000644E3">
      <w:pPr>
        <w:pStyle w:val="Heading1"/>
      </w:pPr>
      <w:r w:rsidRPr="00F7319B">
        <w:lastRenderedPageBreak/>
        <w:t>Summary</w:t>
      </w:r>
    </w:p>
    <w:p w:rsidR="00F7319B" w:rsidRPr="000644E3" w:rsidRDefault="00F7319B" w:rsidP="000644E3">
      <w:pPr>
        <w:pStyle w:val="NormalPACKT"/>
        <w:rPr>
          <w:lang w:val="en-GB"/>
        </w:rPr>
      </w:pPr>
      <w:commentRangeStart w:id="9"/>
      <w:r>
        <w:rPr>
          <w:lang w:val="en-GB"/>
        </w:rPr>
        <w:t>…</w:t>
      </w:r>
      <w:commentRangeEnd w:id="9"/>
      <w:r w:rsidR="00AD5061">
        <w:rPr>
          <w:rStyle w:val="CommentReference"/>
          <w:rFonts w:ascii="Arial" w:hAnsi="Arial" w:cs="Arial"/>
          <w:bCs/>
        </w:rPr>
        <w:commentReference w:id="9"/>
      </w:r>
    </w:p>
    <w:sectPr w:rsidR="00F7319B" w:rsidRPr="000644E3" w:rsidSect="00B768C4">
      <w:pgSz w:w="12240" w:h="15840"/>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bhishek Jadhav" w:date="2017-09-07T16:30:00Z" w:initials="AJ">
    <w:p w:rsidR="00090784" w:rsidRDefault="00090784">
      <w:pPr>
        <w:pStyle w:val="CommentText"/>
      </w:pPr>
      <w:r>
        <w:rPr>
          <w:rStyle w:val="CommentReference"/>
        </w:rPr>
        <w:annotationRef/>
      </w:r>
      <w:r w:rsidRPr="00090784">
        <w:t>We have a very nice intro to the chapter. It definitely explains the objectives and what the readers to should expect from this chapter. I think it would be great if we can also mention the topics we will be covering in form of bullets.</w:t>
      </w:r>
    </w:p>
  </w:comment>
  <w:comment w:id="2" w:author="Abhishek Jadhav" w:date="2017-09-07T16:30:00Z" w:initials="AJ">
    <w:p w:rsidR="00090784" w:rsidRDefault="00090784">
      <w:pPr>
        <w:pStyle w:val="CommentText"/>
      </w:pPr>
      <w:r>
        <w:rPr>
          <w:rStyle w:val="CommentReference"/>
        </w:rPr>
        <w:annotationRef/>
      </w:r>
      <w:r w:rsidR="00F376CE">
        <w:t xml:space="preserve">Please mention the complete heading over here. </w:t>
      </w:r>
      <w:r w:rsidR="00F376CE" w:rsidRPr="00F376CE">
        <w:rPr>
          <w:rStyle w:val="KeyWordPACKT"/>
        </w:rPr>
        <w:t>“Challenges in…”</w:t>
      </w:r>
    </w:p>
  </w:comment>
  <w:comment w:id="3" w:author="Abhishek Jadhav" w:date="2017-09-07T16:30:00Z" w:initials="AJ">
    <w:p w:rsidR="00F376CE" w:rsidRDefault="00F376CE">
      <w:pPr>
        <w:pStyle w:val="CommentText"/>
      </w:pPr>
      <w:r>
        <w:rPr>
          <w:rStyle w:val="CommentReference"/>
        </w:rPr>
        <w:annotationRef/>
      </w:r>
      <w:r w:rsidRPr="00F376CE">
        <w:t>Please add a lead-in sentence over here as a topic cannot directly start with Bullet points.</w:t>
      </w:r>
    </w:p>
  </w:comment>
  <w:comment w:id="4" w:author="Abhishek Jadhav" w:date="2017-09-07T16:30:00Z" w:initials="AJ">
    <w:p w:rsidR="009830EC" w:rsidRDefault="009830EC">
      <w:pPr>
        <w:pStyle w:val="CommentText"/>
      </w:pPr>
      <w:r>
        <w:rPr>
          <w:rStyle w:val="CommentReference"/>
        </w:rPr>
        <w:annotationRef/>
      </w:r>
      <w:r w:rsidRPr="009830EC">
        <w:t>Please add a lead-in sentence over here as a topic cannot directly start with Bullet points.</w:t>
      </w:r>
    </w:p>
  </w:comment>
  <w:comment w:id="5" w:author="Abhishek Jadhav" w:date="2017-09-07T16:30:00Z" w:initials="AJ">
    <w:p w:rsidR="009830EC" w:rsidRPr="009830EC" w:rsidRDefault="009830EC">
      <w:pPr>
        <w:pStyle w:val="CommentText"/>
        <w:rPr>
          <w:b/>
        </w:rPr>
      </w:pPr>
      <w:r>
        <w:rPr>
          <w:rStyle w:val="CommentReference"/>
        </w:rPr>
        <w:annotationRef/>
      </w:r>
      <w:r>
        <w:t xml:space="preserve">Can we have this heading as </w:t>
      </w:r>
      <w:r w:rsidRPr="009830EC">
        <w:rPr>
          <w:b/>
        </w:rPr>
        <w:t>“Understanding AAA Pattern”</w:t>
      </w:r>
      <w:r>
        <w:rPr>
          <w:b/>
        </w:rPr>
        <w:t>?</w:t>
      </w:r>
      <w:r w:rsidRPr="009830EC">
        <w:t xml:space="preserve"> Please share your thoughts on this</w:t>
      </w:r>
    </w:p>
  </w:comment>
  <w:comment w:id="6" w:author="Abhishek Jadhav" w:date="2017-09-07T16:30:00Z" w:initials="AJ">
    <w:p w:rsidR="009830EC" w:rsidRDefault="009830EC">
      <w:pPr>
        <w:pStyle w:val="CommentText"/>
      </w:pPr>
      <w:r>
        <w:rPr>
          <w:rStyle w:val="CommentReference"/>
        </w:rPr>
        <w:annotationRef/>
      </w:r>
      <w:r w:rsidRPr="009830EC">
        <w:t>Please add a lead-in sentence over here as a topic cannot directly start with Bullet points.</w:t>
      </w:r>
    </w:p>
  </w:comment>
  <w:comment w:id="7" w:author="Abhishek Jadhav" w:date="2017-09-07T16:30:00Z" w:initials="AJ">
    <w:p w:rsidR="009830EC" w:rsidRDefault="009830EC">
      <w:pPr>
        <w:pStyle w:val="CommentText"/>
      </w:pPr>
      <w:r>
        <w:rPr>
          <w:rStyle w:val="CommentReference"/>
        </w:rPr>
        <w:annotationRef/>
      </w:r>
      <w:r>
        <w:t>I think the topic ment</w:t>
      </w:r>
      <w:r w:rsidR="00953AAD">
        <w:t>ioned here is incomplete.</w:t>
      </w:r>
    </w:p>
  </w:comment>
  <w:comment w:id="8" w:author="Abhishek Jadhav" w:date="2017-09-07T16:30:00Z" w:initials="AJ">
    <w:p w:rsidR="009830EC" w:rsidRDefault="009830EC">
      <w:pPr>
        <w:pStyle w:val="CommentText"/>
      </w:pPr>
      <w:r>
        <w:rPr>
          <w:rStyle w:val="CommentReference"/>
        </w:rPr>
        <w:annotationRef/>
      </w:r>
      <w:r w:rsidRPr="009830EC">
        <w:t>Please add a lead-in sentence over here as a topic cannot directly start with Bullet points.</w:t>
      </w:r>
    </w:p>
  </w:comment>
  <w:comment w:id="9" w:author="Abhishek Jadhav" w:date="2017-09-07T16:30:00Z" w:initials="AJ">
    <w:p w:rsidR="00AD5061" w:rsidRDefault="00AD5061">
      <w:pPr>
        <w:pStyle w:val="CommentText"/>
      </w:pPr>
      <w:r>
        <w:rPr>
          <w:rStyle w:val="CommentReference"/>
        </w:rPr>
        <w:annotationRef/>
      </w:r>
      <w:r w:rsidR="00953AAD" w:rsidRPr="00953AAD">
        <w:t>Please add a summary for the chapter explaining what we learned in chapter (key points) and what we are going to learn in next chapter. This helps reader to get a gist of next chapter.</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
    <w:nsid w:val="10E858E2"/>
    <w:multiLevelType w:val="hybridMultilevel"/>
    <w:tmpl w:val="784A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95964"/>
    <w:multiLevelType w:val="multilevel"/>
    <w:tmpl w:val="441C3358"/>
    <w:numStyleLink w:val="RomanNumberedBullet"/>
  </w:abstractNum>
  <w:abstractNum w:abstractNumId="3">
    <w:nsid w:val="1560340F"/>
    <w:multiLevelType w:val="hybridMultilevel"/>
    <w:tmpl w:val="D5F0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nsid w:val="1EF01139"/>
    <w:multiLevelType w:val="hybridMultilevel"/>
    <w:tmpl w:val="CDE6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CC39E0"/>
    <w:multiLevelType w:val="hybridMultilevel"/>
    <w:tmpl w:val="37B20C32"/>
    <w:lvl w:ilvl="0" w:tplc="6148A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F092F8D"/>
    <w:multiLevelType w:val="hybridMultilevel"/>
    <w:tmpl w:val="DA84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0">
    <w:nsid w:val="34B01141"/>
    <w:multiLevelType w:val="multilevel"/>
    <w:tmpl w:val="D91A43F4"/>
    <w:numStyleLink w:val="NumberedBulletWithinBullet"/>
  </w:abstractNum>
  <w:abstractNum w:abstractNumId="11">
    <w:nsid w:val="390113B5"/>
    <w:multiLevelType w:val="hybridMultilevel"/>
    <w:tmpl w:val="E84AE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12A42"/>
    <w:multiLevelType w:val="hybridMultilevel"/>
    <w:tmpl w:val="A4F0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nsid w:val="4BF962DD"/>
    <w:multiLevelType w:val="hybridMultilevel"/>
    <w:tmpl w:val="779AA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5D3EB9"/>
    <w:multiLevelType w:val="hybridMultilevel"/>
    <w:tmpl w:val="779AA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FC758B"/>
    <w:multiLevelType w:val="hybridMultilevel"/>
    <w:tmpl w:val="96969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9874BA"/>
    <w:multiLevelType w:val="hybridMultilevel"/>
    <w:tmpl w:val="B016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9">
    <w:nsid w:val="6F1260BB"/>
    <w:multiLevelType w:val="hybridMultilevel"/>
    <w:tmpl w:val="5ABAEBF8"/>
    <w:lvl w:ilvl="0" w:tplc="E17A993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0AB1F32"/>
    <w:multiLevelType w:val="hybridMultilevel"/>
    <w:tmpl w:val="40185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AF3ECA"/>
    <w:multiLevelType w:val="hybridMultilevel"/>
    <w:tmpl w:val="CAC8F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8F5439"/>
    <w:multiLevelType w:val="hybridMultilevel"/>
    <w:tmpl w:val="AAC4A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DAE4DCE"/>
    <w:multiLevelType w:val="hybridMultilevel"/>
    <w:tmpl w:val="C5389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4E3F2F"/>
    <w:multiLevelType w:val="hybridMultilevel"/>
    <w:tmpl w:val="5AFA8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F466B00"/>
    <w:multiLevelType w:val="hybridMultilevel"/>
    <w:tmpl w:val="3C6C813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7"/>
  </w:num>
  <w:num w:numId="3">
    <w:abstractNumId w:val="5"/>
  </w:num>
  <w:num w:numId="4">
    <w:abstractNumId w:val="22"/>
  </w:num>
  <w:num w:numId="5">
    <w:abstractNumId w:val="7"/>
  </w:num>
  <w:num w:numId="6">
    <w:abstractNumId w:val="1"/>
  </w:num>
  <w:num w:numId="7">
    <w:abstractNumId w:val="20"/>
  </w:num>
  <w:num w:numId="8">
    <w:abstractNumId w:val="24"/>
  </w:num>
  <w:num w:numId="9">
    <w:abstractNumId w:val="25"/>
  </w:num>
  <w:num w:numId="10">
    <w:abstractNumId w:val="16"/>
  </w:num>
  <w:num w:numId="11">
    <w:abstractNumId w:val="6"/>
  </w:num>
  <w:num w:numId="12">
    <w:abstractNumId w:val="11"/>
  </w:num>
  <w:num w:numId="13">
    <w:abstractNumId w:val="14"/>
  </w:num>
  <w:num w:numId="14">
    <w:abstractNumId w:val="3"/>
  </w:num>
  <w:num w:numId="15">
    <w:abstractNumId w:val="15"/>
  </w:num>
  <w:num w:numId="16">
    <w:abstractNumId w:val="19"/>
  </w:num>
  <w:num w:numId="17">
    <w:abstractNumId w:val="26"/>
  </w:num>
  <w:num w:numId="18">
    <w:abstractNumId w:val="21"/>
  </w:num>
  <w:num w:numId="19">
    <w:abstractNumId w:val="8"/>
  </w:num>
  <w:num w:numId="20">
    <w:abstractNumId w:val="23"/>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10"/>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num>
  <w:num w:numId="33">
    <w:abstractNumId w:val="13"/>
  </w:num>
  <w:num w:numId="34">
    <w:abstractNumId w:val="18"/>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ED9"/>
    <w:rsid w:val="000016FF"/>
    <w:rsid w:val="000029A5"/>
    <w:rsid w:val="00004FEB"/>
    <w:rsid w:val="00007E9C"/>
    <w:rsid w:val="00012282"/>
    <w:rsid w:val="00014980"/>
    <w:rsid w:val="00014B94"/>
    <w:rsid w:val="000303DC"/>
    <w:rsid w:val="000347B4"/>
    <w:rsid w:val="00044B63"/>
    <w:rsid w:val="000454AE"/>
    <w:rsid w:val="0005357E"/>
    <w:rsid w:val="00060249"/>
    <w:rsid w:val="000644E3"/>
    <w:rsid w:val="0008561C"/>
    <w:rsid w:val="00090784"/>
    <w:rsid w:val="000929F9"/>
    <w:rsid w:val="000964FC"/>
    <w:rsid w:val="000B3646"/>
    <w:rsid w:val="000B76AE"/>
    <w:rsid w:val="000C0447"/>
    <w:rsid w:val="000F2B1C"/>
    <w:rsid w:val="00102360"/>
    <w:rsid w:val="00104DA2"/>
    <w:rsid w:val="001073D9"/>
    <w:rsid w:val="0011725D"/>
    <w:rsid w:val="00125A69"/>
    <w:rsid w:val="00130AEA"/>
    <w:rsid w:val="00132C39"/>
    <w:rsid w:val="00132D19"/>
    <w:rsid w:val="001464B0"/>
    <w:rsid w:val="00147A66"/>
    <w:rsid w:val="00152942"/>
    <w:rsid w:val="0016168A"/>
    <w:rsid w:val="001651D3"/>
    <w:rsid w:val="001660B8"/>
    <w:rsid w:val="00185615"/>
    <w:rsid w:val="001909CF"/>
    <w:rsid w:val="001940A9"/>
    <w:rsid w:val="001B4DD2"/>
    <w:rsid w:val="001B79CD"/>
    <w:rsid w:val="001E5525"/>
    <w:rsid w:val="001F1D8C"/>
    <w:rsid w:val="001F328B"/>
    <w:rsid w:val="00206F47"/>
    <w:rsid w:val="002131EB"/>
    <w:rsid w:val="002364D8"/>
    <w:rsid w:val="00240CD3"/>
    <w:rsid w:val="002414C0"/>
    <w:rsid w:val="00244130"/>
    <w:rsid w:val="002522B3"/>
    <w:rsid w:val="00253486"/>
    <w:rsid w:val="002650B3"/>
    <w:rsid w:val="00266E2A"/>
    <w:rsid w:val="002706F1"/>
    <w:rsid w:val="002975AE"/>
    <w:rsid w:val="002A2307"/>
    <w:rsid w:val="002C1110"/>
    <w:rsid w:val="002C275B"/>
    <w:rsid w:val="002C5138"/>
    <w:rsid w:val="002C6E53"/>
    <w:rsid w:val="002E3B6C"/>
    <w:rsid w:val="002F0B72"/>
    <w:rsid w:val="00302795"/>
    <w:rsid w:val="00303AB6"/>
    <w:rsid w:val="00304EFD"/>
    <w:rsid w:val="00326D11"/>
    <w:rsid w:val="00333862"/>
    <w:rsid w:val="00361E0C"/>
    <w:rsid w:val="0036366B"/>
    <w:rsid w:val="00375790"/>
    <w:rsid w:val="00383122"/>
    <w:rsid w:val="003912B3"/>
    <w:rsid w:val="0039431C"/>
    <w:rsid w:val="003A1546"/>
    <w:rsid w:val="003B340C"/>
    <w:rsid w:val="003D23E8"/>
    <w:rsid w:val="003D5FDF"/>
    <w:rsid w:val="003D6A07"/>
    <w:rsid w:val="003E58ED"/>
    <w:rsid w:val="003E5CA7"/>
    <w:rsid w:val="003E70FB"/>
    <w:rsid w:val="003F3DEF"/>
    <w:rsid w:val="00402267"/>
    <w:rsid w:val="00404BFD"/>
    <w:rsid w:val="00420FB3"/>
    <w:rsid w:val="004259DB"/>
    <w:rsid w:val="00427E34"/>
    <w:rsid w:val="00433299"/>
    <w:rsid w:val="00433EBD"/>
    <w:rsid w:val="00433FAF"/>
    <w:rsid w:val="0044037C"/>
    <w:rsid w:val="00447413"/>
    <w:rsid w:val="00457015"/>
    <w:rsid w:val="0045757D"/>
    <w:rsid w:val="00465228"/>
    <w:rsid w:val="004743D6"/>
    <w:rsid w:val="00483521"/>
    <w:rsid w:val="00487BE8"/>
    <w:rsid w:val="00493B2A"/>
    <w:rsid w:val="004C5E63"/>
    <w:rsid w:val="004D155B"/>
    <w:rsid w:val="004D3A78"/>
    <w:rsid w:val="004E4735"/>
    <w:rsid w:val="004E7D62"/>
    <w:rsid w:val="004F1190"/>
    <w:rsid w:val="004F51D5"/>
    <w:rsid w:val="0050390A"/>
    <w:rsid w:val="00506766"/>
    <w:rsid w:val="00514197"/>
    <w:rsid w:val="005224BF"/>
    <w:rsid w:val="00531C8F"/>
    <w:rsid w:val="005416D8"/>
    <w:rsid w:val="00543021"/>
    <w:rsid w:val="00560DEE"/>
    <w:rsid w:val="005673A0"/>
    <w:rsid w:val="00573F42"/>
    <w:rsid w:val="00575114"/>
    <w:rsid w:val="00581CB2"/>
    <w:rsid w:val="00592510"/>
    <w:rsid w:val="0059410F"/>
    <w:rsid w:val="005A2C9B"/>
    <w:rsid w:val="005A52C9"/>
    <w:rsid w:val="005B216A"/>
    <w:rsid w:val="005B5CAC"/>
    <w:rsid w:val="005C4D76"/>
    <w:rsid w:val="005D3723"/>
    <w:rsid w:val="005D6E4E"/>
    <w:rsid w:val="005E3C9D"/>
    <w:rsid w:val="006163AE"/>
    <w:rsid w:val="00640B13"/>
    <w:rsid w:val="006424BA"/>
    <w:rsid w:val="00642AB6"/>
    <w:rsid w:val="00650323"/>
    <w:rsid w:val="00664619"/>
    <w:rsid w:val="00665631"/>
    <w:rsid w:val="006669FB"/>
    <w:rsid w:val="006738E6"/>
    <w:rsid w:val="00673C92"/>
    <w:rsid w:val="00677E3B"/>
    <w:rsid w:val="00691E7D"/>
    <w:rsid w:val="00694139"/>
    <w:rsid w:val="006965D7"/>
    <w:rsid w:val="006A57E2"/>
    <w:rsid w:val="006B0FC9"/>
    <w:rsid w:val="006B4026"/>
    <w:rsid w:val="006B4307"/>
    <w:rsid w:val="006B5DDE"/>
    <w:rsid w:val="006B7683"/>
    <w:rsid w:val="006D0A6E"/>
    <w:rsid w:val="006D1739"/>
    <w:rsid w:val="006E1BCB"/>
    <w:rsid w:val="006E60C1"/>
    <w:rsid w:val="006F25CC"/>
    <w:rsid w:val="007007CE"/>
    <w:rsid w:val="00702CB9"/>
    <w:rsid w:val="007062D6"/>
    <w:rsid w:val="007104BE"/>
    <w:rsid w:val="007114A1"/>
    <w:rsid w:val="00712234"/>
    <w:rsid w:val="007126D0"/>
    <w:rsid w:val="00716343"/>
    <w:rsid w:val="0072548B"/>
    <w:rsid w:val="00742F72"/>
    <w:rsid w:val="00750AD7"/>
    <w:rsid w:val="00757DFD"/>
    <w:rsid w:val="00761167"/>
    <w:rsid w:val="00765267"/>
    <w:rsid w:val="007717AF"/>
    <w:rsid w:val="00776F15"/>
    <w:rsid w:val="007B15B3"/>
    <w:rsid w:val="007C0BC9"/>
    <w:rsid w:val="007C34AB"/>
    <w:rsid w:val="007C4DF1"/>
    <w:rsid w:val="007F63DC"/>
    <w:rsid w:val="007F744D"/>
    <w:rsid w:val="008208CA"/>
    <w:rsid w:val="00830493"/>
    <w:rsid w:val="008379D9"/>
    <w:rsid w:val="008439A5"/>
    <w:rsid w:val="00843DE9"/>
    <w:rsid w:val="00845195"/>
    <w:rsid w:val="0084627A"/>
    <w:rsid w:val="008535D7"/>
    <w:rsid w:val="008546EC"/>
    <w:rsid w:val="00854CEA"/>
    <w:rsid w:val="008554F3"/>
    <w:rsid w:val="008575B3"/>
    <w:rsid w:val="00862B27"/>
    <w:rsid w:val="00871F5C"/>
    <w:rsid w:val="00874EB2"/>
    <w:rsid w:val="00880501"/>
    <w:rsid w:val="0088315B"/>
    <w:rsid w:val="00894642"/>
    <w:rsid w:val="008A682B"/>
    <w:rsid w:val="008B6646"/>
    <w:rsid w:val="008D40B2"/>
    <w:rsid w:val="008E04EA"/>
    <w:rsid w:val="008E5355"/>
    <w:rsid w:val="00900D26"/>
    <w:rsid w:val="00907EDC"/>
    <w:rsid w:val="009139F2"/>
    <w:rsid w:val="00914036"/>
    <w:rsid w:val="0091567B"/>
    <w:rsid w:val="009213C7"/>
    <w:rsid w:val="00953AAD"/>
    <w:rsid w:val="009605F6"/>
    <w:rsid w:val="00966CEF"/>
    <w:rsid w:val="009765A3"/>
    <w:rsid w:val="009830EC"/>
    <w:rsid w:val="009908C1"/>
    <w:rsid w:val="009B67DB"/>
    <w:rsid w:val="009C05D3"/>
    <w:rsid w:val="009C7A4C"/>
    <w:rsid w:val="009D084A"/>
    <w:rsid w:val="009D566D"/>
    <w:rsid w:val="009E08C5"/>
    <w:rsid w:val="00A13AC1"/>
    <w:rsid w:val="00A13B72"/>
    <w:rsid w:val="00A16ABD"/>
    <w:rsid w:val="00A214C5"/>
    <w:rsid w:val="00A2474E"/>
    <w:rsid w:val="00A27880"/>
    <w:rsid w:val="00A350D4"/>
    <w:rsid w:val="00A43A1F"/>
    <w:rsid w:val="00A44507"/>
    <w:rsid w:val="00A46CA9"/>
    <w:rsid w:val="00A64C2B"/>
    <w:rsid w:val="00A71BDA"/>
    <w:rsid w:val="00A777E1"/>
    <w:rsid w:val="00A81E72"/>
    <w:rsid w:val="00A90D90"/>
    <w:rsid w:val="00A91C5D"/>
    <w:rsid w:val="00A924E3"/>
    <w:rsid w:val="00A934F4"/>
    <w:rsid w:val="00AA36AD"/>
    <w:rsid w:val="00AA4458"/>
    <w:rsid w:val="00AA5687"/>
    <w:rsid w:val="00AB1336"/>
    <w:rsid w:val="00AC2D24"/>
    <w:rsid w:val="00AC63F4"/>
    <w:rsid w:val="00AD5061"/>
    <w:rsid w:val="00AE3B39"/>
    <w:rsid w:val="00AE6E4E"/>
    <w:rsid w:val="00AF053E"/>
    <w:rsid w:val="00AF64CD"/>
    <w:rsid w:val="00B05162"/>
    <w:rsid w:val="00B13243"/>
    <w:rsid w:val="00B15B6E"/>
    <w:rsid w:val="00B26A9D"/>
    <w:rsid w:val="00B36546"/>
    <w:rsid w:val="00B524EF"/>
    <w:rsid w:val="00B52E32"/>
    <w:rsid w:val="00B53528"/>
    <w:rsid w:val="00B57921"/>
    <w:rsid w:val="00B70674"/>
    <w:rsid w:val="00B768C4"/>
    <w:rsid w:val="00B81F89"/>
    <w:rsid w:val="00B83BFA"/>
    <w:rsid w:val="00B966C2"/>
    <w:rsid w:val="00BA389A"/>
    <w:rsid w:val="00BA43E9"/>
    <w:rsid w:val="00BA6B3F"/>
    <w:rsid w:val="00BB3837"/>
    <w:rsid w:val="00BC09F0"/>
    <w:rsid w:val="00BC3687"/>
    <w:rsid w:val="00BE71C4"/>
    <w:rsid w:val="00BE752E"/>
    <w:rsid w:val="00C008A7"/>
    <w:rsid w:val="00C00E33"/>
    <w:rsid w:val="00C05D29"/>
    <w:rsid w:val="00C31218"/>
    <w:rsid w:val="00C3483B"/>
    <w:rsid w:val="00C41B90"/>
    <w:rsid w:val="00C474A2"/>
    <w:rsid w:val="00C53024"/>
    <w:rsid w:val="00C57493"/>
    <w:rsid w:val="00C62373"/>
    <w:rsid w:val="00C819D7"/>
    <w:rsid w:val="00CA4635"/>
    <w:rsid w:val="00CC12BA"/>
    <w:rsid w:val="00CC382C"/>
    <w:rsid w:val="00CC75BA"/>
    <w:rsid w:val="00CC79AE"/>
    <w:rsid w:val="00CE7804"/>
    <w:rsid w:val="00CF33F7"/>
    <w:rsid w:val="00CF6B2B"/>
    <w:rsid w:val="00D13227"/>
    <w:rsid w:val="00D15B6F"/>
    <w:rsid w:val="00D173DF"/>
    <w:rsid w:val="00D3598B"/>
    <w:rsid w:val="00D41E57"/>
    <w:rsid w:val="00D449A1"/>
    <w:rsid w:val="00D715DC"/>
    <w:rsid w:val="00DA4604"/>
    <w:rsid w:val="00DB08A1"/>
    <w:rsid w:val="00DB1D5D"/>
    <w:rsid w:val="00DC508B"/>
    <w:rsid w:val="00DC517A"/>
    <w:rsid w:val="00DC6F19"/>
    <w:rsid w:val="00DD5973"/>
    <w:rsid w:val="00DD78E9"/>
    <w:rsid w:val="00DD79D7"/>
    <w:rsid w:val="00DE079E"/>
    <w:rsid w:val="00DE5FD6"/>
    <w:rsid w:val="00DF06EB"/>
    <w:rsid w:val="00DF0AB8"/>
    <w:rsid w:val="00DF461B"/>
    <w:rsid w:val="00E0010D"/>
    <w:rsid w:val="00E00630"/>
    <w:rsid w:val="00E018E8"/>
    <w:rsid w:val="00E02DB3"/>
    <w:rsid w:val="00E15651"/>
    <w:rsid w:val="00E22B95"/>
    <w:rsid w:val="00E452E9"/>
    <w:rsid w:val="00E542A0"/>
    <w:rsid w:val="00E73ED9"/>
    <w:rsid w:val="00E75E87"/>
    <w:rsid w:val="00E92053"/>
    <w:rsid w:val="00E9334D"/>
    <w:rsid w:val="00EA164C"/>
    <w:rsid w:val="00EA18E5"/>
    <w:rsid w:val="00EA2EE7"/>
    <w:rsid w:val="00EA3855"/>
    <w:rsid w:val="00EA3EE7"/>
    <w:rsid w:val="00EC1D21"/>
    <w:rsid w:val="00EC2A16"/>
    <w:rsid w:val="00ED31D4"/>
    <w:rsid w:val="00ED5798"/>
    <w:rsid w:val="00ED68A5"/>
    <w:rsid w:val="00EE16C2"/>
    <w:rsid w:val="00EE52F0"/>
    <w:rsid w:val="00EF0D3F"/>
    <w:rsid w:val="00F004A8"/>
    <w:rsid w:val="00F02CCE"/>
    <w:rsid w:val="00F07EFC"/>
    <w:rsid w:val="00F20978"/>
    <w:rsid w:val="00F23C35"/>
    <w:rsid w:val="00F24093"/>
    <w:rsid w:val="00F25631"/>
    <w:rsid w:val="00F3306B"/>
    <w:rsid w:val="00F376CE"/>
    <w:rsid w:val="00F70EAB"/>
    <w:rsid w:val="00F7319B"/>
    <w:rsid w:val="00F976D1"/>
    <w:rsid w:val="00FA24DF"/>
    <w:rsid w:val="00FC4BC7"/>
    <w:rsid w:val="00FC67FA"/>
    <w:rsid w:val="00FC73B7"/>
    <w:rsid w:val="00FD59B6"/>
    <w:rsid w:val="00FF0E04"/>
    <w:rsid w:val="00FF2A77"/>
    <w:rsid w:val="00FF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53528"/>
    <w:pPr>
      <w:spacing w:before="60" w:after="60" w:line="240" w:lineRule="auto"/>
    </w:pPr>
    <w:rPr>
      <w:rFonts w:ascii="Arial" w:eastAsia="Times New Roman" w:hAnsi="Arial" w:cs="Arial"/>
      <w:bCs/>
      <w:sz w:val="20"/>
      <w:szCs w:val="24"/>
    </w:rPr>
  </w:style>
  <w:style w:type="paragraph" w:styleId="Heading1">
    <w:name w:val="heading 1"/>
    <w:aliases w:val="Heading 1 [PACKT]"/>
    <w:next w:val="NormalPACKT"/>
    <w:link w:val="Heading1Char"/>
    <w:qFormat/>
    <w:rsid w:val="00B53528"/>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B53528"/>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B53528"/>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B53528"/>
    <w:pPr>
      <w:spacing w:before="160" w:after="6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B53528"/>
    <w:pPr>
      <w:spacing w:before="80" w:after="6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B53528"/>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3ED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ED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E5355"/>
    <w:pPr>
      <w:ind w:left="720"/>
      <w:contextualSpacing/>
    </w:pPr>
  </w:style>
  <w:style w:type="character" w:styleId="Hyperlink">
    <w:name w:val="Hyperlink"/>
    <w:basedOn w:val="DefaultParagraphFont"/>
    <w:uiPriority w:val="99"/>
    <w:unhideWhenUsed/>
    <w:rsid w:val="00206F47"/>
    <w:rPr>
      <w:color w:val="0563C1" w:themeColor="hyperlink"/>
      <w:u w:val="single"/>
    </w:rPr>
  </w:style>
  <w:style w:type="character" w:customStyle="1" w:styleId="UnresolvedMention">
    <w:name w:val="Unresolved Mention"/>
    <w:basedOn w:val="DefaultParagraphFont"/>
    <w:uiPriority w:val="99"/>
    <w:semiHidden/>
    <w:unhideWhenUsed/>
    <w:rsid w:val="00206F47"/>
    <w:rPr>
      <w:color w:val="808080"/>
      <w:shd w:val="clear" w:color="auto" w:fill="E6E6E6"/>
    </w:rPr>
  </w:style>
  <w:style w:type="character" w:customStyle="1" w:styleId="Heading1Char">
    <w:name w:val="Heading 1 Char"/>
    <w:aliases w:val="Heading 1 [PACKT] Char"/>
    <w:link w:val="Heading1"/>
    <w:rsid w:val="00B53528"/>
    <w:rPr>
      <w:rFonts w:ascii="Arial" w:eastAsia="Times New Roman" w:hAnsi="Arial" w:cs="Arial"/>
      <w:b/>
      <w:iCs/>
      <w:color w:val="000000"/>
      <w:kern w:val="32"/>
      <w:sz w:val="32"/>
      <w:szCs w:val="32"/>
      <w:lang w:val="en-GB"/>
    </w:rPr>
  </w:style>
  <w:style w:type="character" w:customStyle="1" w:styleId="Heading2Char">
    <w:name w:val="Heading 2 Char"/>
    <w:aliases w:val="Heading 2 [PACKT] Char"/>
    <w:link w:val="Heading2"/>
    <w:rsid w:val="00B53528"/>
    <w:rPr>
      <w:rFonts w:ascii="Arial" w:eastAsia="Times New Roman" w:hAnsi="Arial" w:cs="Arial"/>
      <w:b/>
      <w:bCs/>
      <w:iCs/>
      <w:color w:val="000000"/>
      <w:sz w:val="28"/>
      <w:szCs w:val="28"/>
      <w:lang w:val="en-GB"/>
    </w:rPr>
  </w:style>
  <w:style w:type="character" w:customStyle="1" w:styleId="Heading3Char">
    <w:name w:val="Heading 3 Char"/>
    <w:aliases w:val="Heading 3 [PACKT] Char"/>
    <w:basedOn w:val="DefaultParagraphFont"/>
    <w:link w:val="Heading3"/>
    <w:rsid w:val="00B53528"/>
    <w:rPr>
      <w:rFonts w:ascii="Arial" w:eastAsia="Times New Roman" w:hAnsi="Arial" w:cs="Arial"/>
      <w:b/>
      <w:iCs/>
      <w:color w:val="000000"/>
      <w:sz w:val="26"/>
      <w:szCs w:val="26"/>
      <w:lang w:val="en-GB"/>
    </w:rPr>
  </w:style>
  <w:style w:type="character" w:customStyle="1" w:styleId="Heading4Char">
    <w:name w:val="Heading 4 Char"/>
    <w:aliases w:val="Heading 4 [PACKT] Char"/>
    <w:basedOn w:val="DefaultParagraphFont"/>
    <w:link w:val="Heading4"/>
    <w:rsid w:val="00B53528"/>
    <w:rPr>
      <w:rFonts w:ascii="Arial" w:eastAsia="Times New Roman" w:hAnsi="Arial" w:cs="Arial"/>
      <w:b/>
      <w:iCs/>
      <w:color w:val="000000"/>
      <w:sz w:val="24"/>
      <w:szCs w:val="28"/>
      <w:lang w:val="en-GB"/>
    </w:rPr>
  </w:style>
  <w:style w:type="character" w:customStyle="1" w:styleId="Heading5Char">
    <w:name w:val="Heading 5 Char"/>
    <w:aliases w:val="Heading 5 [PACKT] Char"/>
    <w:basedOn w:val="DefaultParagraphFont"/>
    <w:link w:val="Heading5"/>
    <w:rsid w:val="00B53528"/>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B53528"/>
    <w:rPr>
      <w:rFonts w:ascii="Arial" w:eastAsia="Times New Roman" w:hAnsi="Arial" w:cs="Times New Roman"/>
      <w:iCs/>
      <w:color w:val="000000"/>
      <w:sz w:val="20"/>
      <w:lang w:val="en-GB" w:eastAsia="x-none"/>
    </w:rPr>
  </w:style>
  <w:style w:type="paragraph" w:customStyle="1" w:styleId="NormalPACKT">
    <w:name w:val="Normal [PACKT]"/>
    <w:uiPriority w:val="99"/>
    <w:locked/>
    <w:rsid w:val="00B53528"/>
    <w:pPr>
      <w:spacing w:after="120" w:line="240" w:lineRule="auto"/>
    </w:pPr>
    <w:rPr>
      <w:rFonts w:ascii="Times New Roman" w:eastAsia="Times New Roman" w:hAnsi="Times New Roman" w:cs="Times New Roman"/>
      <w:szCs w:val="24"/>
    </w:rPr>
  </w:style>
  <w:style w:type="paragraph" w:styleId="Footer">
    <w:name w:val="footer"/>
    <w:basedOn w:val="Normal"/>
    <w:link w:val="FooterChar"/>
    <w:semiHidden/>
    <w:rsid w:val="00B53528"/>
    <w:pPr>
      <w:tabs>
        <w:tab w:val="center" w:pos="4320"/>
        <w:tab w:val="right" w:pos="8640"/>
      </w:tabs>
    </w:pPr>
  </w:style>
  <w:style w:type="character" w:customStyle="1" w:styleId="FooterChar">
    <w:name w:val="Footer Char"/>
    <w:basedOn w:val="DefaultParagraphFont"/>
    <w:link w:val="Footer"/>
    <w:semiHidden/>
    <w:rsid w:val="00B53528"/>
    <w:rPr>
      <w:rFonts w:ascii="Arial" w:eastAsia="Times New Roman" w:hAnsi="Arial" w:cs="Arial"/>
      <w:bCs/>
      <w:sz w:val="20"/>
      <w:szCs w:val="24"/>
    </w:rPr>
  </w:style>
  <w:style w:type="character" w:customStyle="1" w:styleId="EmailPACKT">
    <w:name w:val="Email [PACKT]"/>
    <w:uiPriority w:val="99"/>
    <w:qFormat/>
    <w:locked/>
    <w:rsid w:val="00B53528"/>
    <w:rPr>
      <w:rFonts w:ascii="Lucida Console" w:hAnsi="Lucida Console"/>
      <w:color w:val="FF6600"/>
      <w:sz w:val="19"/>
      <w:szCs w:val="18"/>
    </w:rPr>
  </w:style>
  <w:style w:type="character" w:customStyle="1" w:styleId="URLPACKT">
    <w:name w:val="URL [PACKT]"/>
    <w:uiPriority w:val="99"/>
    <w:rsid w:val="00B53528"/>
    <w:rPr>
      <w:rFonts w:ascii="Lucida Console" w:hAnsi="Lucida Console"/>
      <w:color w:val="0000FF"/>
      <w:sz w:val="19"/>
      <w:szCs w:val="18"/>
    </w:rPr>
  </w:style>
  <w:style w:type="character" w:customStyle="1" w:styleId="CodeInTextPACKT">
    <w:name w:val="Code In Text [PACKT]"/>
    <w:uiPriority w:val="99"/>
    <w:locked/>
    <w:rsid w:val="00B53528"/>
    <w:rPr>
      <w:rFonts w:ascii="Lucida Console" w:hAnsi="Lucida Console"/>
      <w:color w:val="747959"/>
      <w:sz w:val="19"/>
      <w:szCs w:val="18"/>
    </w:rPr>
  </w:style>
  <w:style w:type="paragraph" w:customStyle="1" w:styleId="ChapterTitlePACKT">
    <w:name w:val="Chapter Title [PACKT]"/>
    <w:next w:val="NormalPACKT"/>
    <w:uiPriority w:val="99"/>
    <w:locked/>
    <w:rsid w:val="00B53528"/>
    <w:pPr>
      <w:spacing w:after="840" w:line="240" w:lineRule="auto"/>
      <w:jc w:val="right"/>
    </w:pPr>
    <w:rPr>
      <w:rFonts w:ascii="Arial" w:eastAsia="Times New Roman" w:hAnsi="Arial" w:cs="Arial"/>
      <w:bCs/>
      <w:color w:val="000000"/>
      <w:kern w:val="32"/>
      <w:sz w:val="56"/>
      <w:szCs w:val="32"/>
      <w:lang w:val="en-GB"/>
    </w:rPr>
  </w:style>
  <w:style w:type="character" w:customStyle="1" w:styleId="ScreenTextPACKT">
    <w:name w:val="Screen Text [PACKT]"/>
    <w:uiPriority w:val="99"/>
    <w:locked/>
    <w:rsid w:val="00B53528"/>
    <w:rPr>
      <w:rFonts w:ascii="Times New Roman" w:hAnsi="Times New Roman"/>
      <w:b/>
      <w:color w:val="008000"/>
      <w:sz w:val="22"/>
    </w:rPr>
  </w:style>
  <w:style w:type="character" w:customStyle="1" w:styleId="KeyWordPACKT">
    <w:name w:val="Key Word [PACKT]"/>
    <w:uiPriority w:val="99"/>
    <w:locked/>
    <w:rsid w:val="00B53528"/>
    <w:rPr>
      <w:b/>
    </w:rPr>
  </w:style>
  <w:style w:type="character" w:customStyle="1" w:styleId="KeyPACKT">
    <w:name w:val="Key [PACKT]"/>
    <w:uiPriority w:val="99"/>
    <w:locked/>
    <w:rsid w:val="00B53528"/>
    <w:rPr>
      <w:i/>
      <w:color w:val="00CCFF"/>
    </w:rPr>
  </w:style>
  <w:style w:type="character" w:customStyle="1" w:styleId="ChapterrefPACKT">
    <w:name w:val="Chapterref [PACKT]"/>
    <w:uiPriority w:val="99"/>
    <w:locked/>
    <w:rsid w:val="00B53528"/>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B53528"/>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B53528"/>
    <w:pPr>
      <w:numPr>
        <w:numId w:val="19"/>
      </w:numPr>
      <w:tabs>
        <w:tab w:val="left" w:pos="360"/>
      </w:tabs>
      <w:suppressAutoHyphens/>
      <w:spacing w:after="60"/>
      <w:ind w:left="720" w:right="360"/>
    </w:pPr>
  </w:style>
  <w:style w:type="paragraph" w:customStyle="1" w:styleId="InformationBoxPACKT">
    <w:name w:val="Information Box [PACKT]"/>
    <w:basedOn w:val="NormalPACKT"/>
    <w:next w:val="NormalPACKT"/>
    <w:uiPriority w:val="99"/>
    <w:qFormat/>
    <w:locked/>
    <w:rsid w:val="00B53528"/>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B53528"/>
    <w:pPr>
      <w:numPr>
        <w:numId w:val="21"/>
      </w:numPr>
    </w:pPr>
  </w:style>
  <w:style w:type="paragraph" w:customStyle="1" w:styleId="TableColumnHeadingPACKT">
    <w:name w:val="Table Column Heading [PACKT]"/>
    <w:basedOn w:val="NormalPACKT"/>
    <w:uiPriority w:val="99"/>
    <w:rsid w:val="00B53528"/>
    <w:pPr>
      <w:spacing w:before="60" w:after="60"/>
    </w:pPr>
    <w:rPr>
      <w:rFonts w:cs="Arial"/>
      <w:b/>
      <w:bCs/>
      <w:sz w:val="20"/>
    </w:rPr>
  </w:style>
  <w:style w:type="paragraph" w:customStyle="1" w:styleId="CodeEndPACKT">
    <w:name w:val="Code End [PACKT]"/>
    <w:basedOn w:val="CodePACKT"/>
    <w:next w:val="NormalPACKT"/>
    <w:uiPriority w:val="99"/>
    <w:locked/>
    <w:rsid w:val="00B53528"/>
    <w:pPr>
      <w:spacing w:after="120"/>
    </w:pPr>
  </w:style>
  <w:style w:type="paragraph" w:customStyle="1" w:styleId="TableColumnContentPACKT">
    <w:name w:val="Table Column Content [PACKT]"/>
    <w:basedOn w:val="TableColumnHeadingPACKT"/>
    <w:uiPriority w:val="99"/>
    <w:rsid w:val="00B53528"/>
    <w:rPr>
      <w:b w:val="0"/>
    </w:rPr>
  </w:style>
  <w:style w:type="paragraph" w:customStyle="1" w:styleId="CommandLinePACKT">
    <w:name w:val="Command Line [PACKT]"/>
    <w:basedOn w:val="CodePACKT"/>
    <w:uiPriority w:val="99"/>
    <w:qFormat/>
    <w:locked/>
    <w:rsid w:val="00B53528"/>
    <w:pPr>
      <w:spacing w:after="60"/>
      <w:ind w:left="0"/>
    </w:pPr>
  </w:style>
  <w:style w:type="paragraph" w:customStyle="1" w:styleId="CodeWithinTipPACKT">
    <w:name w:val="Code Within Tip [PACKT]"/>
    <w:uiPriority w:val="99"/>
    <w:qFormat/>
    <w:rsid w:val="00B53528"/>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rPr>
  </w:style>
  <w:style w:type="paragraph" w:customStyle="1" w:styleId="ChapterNumberPACKT">
    <w:name w:val="Chapter Number [PACKT]"/>
    <w:next w:val="ChapterTitlePACKT"/>
    <w:locked/>
    <w:rsid w:val="00B53528"/>
    <w:pPr>
      <w:spacing w:after="0" w:line="240" w:lineRule="auto"/>
      <w:jc w:val="right"/>
    </w:pPr>
    <w:rPr>
      <w:rFonts w:ascii="Arial" w:eastAsia="Times New Roman"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B53528"/>
    <w:pPr>
      <w:spacing w:after="120"/>
    </w:pPr>
  </w:style>
  <w:style w:type="paragraph" w:customStyle="1" w:styleId="FigurePACKT">
    <w:name w:val="Figure [PACKT]"/>
    <w:uiPriority w:val="99"/>
    <w:locked/>
    <w:rsid w:val="00B53528"/>
    <w:pPr>
      <w:spacing w:before="240" w:after="240" w:line="240" w:lineRule="auto"/>
      <w:jc w:val="center"/>
    </w:pPr>
    <w:rPr>
      <w:rFonts w:ascii="Tahoma" w:eastAsia="Times New Roman" w:hAnsi="Tahoma" w:cs="Tahoma"/>
      <w:sz w:val="16"/>
      <w:szCs w:val="16"/>
      <w:lang w:val="en-GB"/>
    </w:rPr>
  </w:style>
  <w:style w:type="paragraph" w:customStyle="1" w:styleId="NumberedBulletEndPACKT">
    <w:name w:val="Numbered Bullet End [PACKT]"/>
    <w:basedOn w:val="NumberedBulletPACKT"/>
    <w:next w:val="NormalPACKT"/>
    <w:uiPriority w:val="99"/>
    <w:locked/>
    <w:rsid w:val="00B53528"/>
    <w:pPr>
      <w:spacing w:after="120"/>
    </w:pPr>
  </w:style>
  <w:style w:type="paragraph" w:customStyle="1" w:styleId="BulletWithinBulletPACKT">
    <w:name w:val="Bullet Within Bullet [PACKT]"/>
    <w:basedOn w:val="BulletPACKT"/>
    <w:uiPriority w:val="99"/>
    <w:locked/>
    <w:rsid w:val="00B53528"/>
    <w:pPr>
      <w:tabs>
        <w:tab w:val="clear" w:pos="360"/>
      </w:tabs>
      <w:ind w:left="1440" w:right="720"/>
    </w:pPr>
  </w:style>
  <w:style w:type="paragraph" w:customStyle="1" w:styleId="BulletWithinBulletEndPACKT">
    <w:name w:val="Bullet Within Bullet End [PACKT]"/>
    <w:basedOn w:val="BulletWithinBulletPACKT"/>
    <w:uiPriority w:val="99"/>
    <w:locked/>
    <w:rsid w:val="00B53528"/>
    <w:pPr>
      <w:spacing w:after="120"/>
    </w:pPr>
  </w:style>
  <w:style w:type="paragraph" w:customStyle="1" w:styleId="TipPACKT">
    <w:name w:val="Tip [PACKT]"/>
    <w:basedOn w:val="InformationBoxPACKT"/>
    <w:next w:val="NormalPACKT"/>
    <w:uiPriority w:val="99"/>
    <w:qFormat/>
    <w:rsid w:val="00B53528"/>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B53528"/>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B53528"/>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B53528"/>
  </w:style>
  <w:style w:type="paragraph" w:customStyle="1" w:styleId="PartTitlePACKT">
    <w:name w:val="Part Title [PACKT]"/>
    <w:basedOn w:val="PartPACKT"/>
    <w:uiPriority w:val="99"/>
    <w:qFormat/>
    <w:rsid w:val="00B53528"/>
    <w:rPr>
      <w:i/>
      <w:sz w:val="26"/>
      <w:u w:val="none"/>
    </w:rPr>
  </w:style>
  <w:style w:type="paragraph" w:customStyle="1" w:styleId="CommandLineEndPACKT">
    <w:name w:val="Command Line End [PACKT]"/>
    <w:basedOn w:val="CommandLinePACKT"/>
    <w:uiPriority w:val="99"/>
    <w:locked/>
    <w:rsid w:val="00B53528"/>
    <w:pPr>
      <w:spacing w:after="120"/>
    </w:pPr>
    <w:rPr>
      <w:bCs/>
      <w:noProof/>
      <w:szCs w:val="20"/>
      <w:lang w:eastAsia="en-US"/>
    </w:rPr>
  </w:style>
  <w:style w:type="paragraph" w:customStyle="1" w:styleId="CodeWithinBulletsPACKT">
    <w:name w:val="Code Within Bullets [PACKT]"/>
    <w:basedOn w:val="CodePACKT"/>
    <w:uiPriority w:val="99"/>
    <w:locked/>
    <w:rsid w:val="00B53528"/>
    <w:pPr>
      <w:ind w:left="1080"/>
    </w:pPr>
    <w:rPr>
      <w:szCs w:val="20"/>
    </w:rPr>
  </w:style>
  <w:style w:type="paragraph" w:customStyle="1" w:styleId="CodeWithinBulletsEndPACKT">
    <w:name w:val="Code Within Bullets End [PACKT]"/>
    <w:basedOn w:val="CodeWithinBulletsPACKT"/>
    <w:uiPriority w:val="99"/>
    <w:locked/>
    <w:rsid w:val="00B53528"/>
    <w:pPr>
      <w:spacing w:after="120"/>
    </w:pPr>
  </w:style>
  <w:style w:type="paragraph" w:customStyle="1" w:styleId="NumberedBulletWithinBulletPACKT">
    <w:name w:val="Numbered Bullet Within Bullet [PACKT]"/>
    <w:basedOn w:val="BulletWithinBulletPACKT"/>
    <w:uiPriority w:val="99"/>
    <w:locked/>
    <w:rsid w:val="00B53528"/>
    <w:pPr>
      <w:numPr>
        <w:numId w:val="24"/>
      </w:numPr>
    </w:pPr>
  </w:style>
  <w:style w:type="paragraph" w:customStyle="1" w:styleId="NumberedBulletWithinBulletEndPACKT">
    <w:name w:val="Numbered Bullet Within Bullet End [PACKT]"/>
    <w:basedOn w:val="NumberedBulletWithinBulletPACKT"/>
    <w:uiPriority w:val="99"/>
    <w:locked/>
    <w:rsid w:val="00B53528"/>
    <w:pPr>
      <w:spacing w:after="120"/>
    </w:pPr>
  </w:style>
  <w:style w:type="paragraph" w:customStyle="1" w:styleId="BulletWithinInformationBoxPACKT">
    <w:name w:val="Bullet Within Information Box [PACKT]"/>
    <w:basedOn w:val="InformationBoxPACKT"/>
    <w:uiPriority w:val="99"/>
    <w:qFormat/>
    <w:locked/>
    <w:rsid w:val="00B53528"/>
    <w:pPr>
      <w:spacing w:before="0" w:after="20"/>
      <w:ind w:left="1080" w:hanging="360"/>
    </w:pPr>
  </w:style>
  <w:style w:type="paragraph" w:customStyle="1" w:styleId="CodeWithinTipEndPACKT">
    <w:name w:val="Code Within Tip End [PACKT]"/>
    <w:basedOn w:val="CodeWithinTipPACKT"/>
    <w:uiPriority w:val="99"/>
    <w:qFormat/>
    <w:rsid w:val="00B53528"/>
    <w:pPr>
      <w:spacing w:after="120"/>
    </w:pPr>
  </w:style>
  <w:style w:type="paragraph" w:customStyle="1" w:styleId="CodeWithinInformationBoxPACKT">
    <w:name w:val="Code Within Information Box [PACKT]"/>
    <w:basedOn w:val="CodeWithinTipPACKT"/>
    <w:uiPriority w:val="99"/>
    <w:qFormat/>
    <w:rsid w:val="00B53528"/>
    <w:pPr>
      <w:pBdr>
        <w:top w:val="single" w:sz="4" w:space="6" w:color="auto"/>
        <w:left w:val="single" w:sz="4" w:space="4" w:color="auto"/>
        <w:bottom w:val="single" w:sz="4" w:space="9" w:color="auto"/>
        <w:right w:val="single" w:sz="4" w:space="4" w:color="auto"/>
      </w:pBdr>
      <w:spacing w:after="20"/>
    </w:pPr>
  </w:style>
  <w:style w:type="character" w:customStyle="1" w:styleId="ItalicsPACKT">
    <w:name w:val="Italics [PACKT]"/>
    <w:uiPriority w:val="99"/>
    <w:locked/>
    <w:rsid w:val="00B53528"/>
    <w:rPr>
      <w:i/>
      <w:color w:val="FF99CC"/>
    </w:rPr>
  </w:style>
  <w:style w:type="paragraph" w:customStyle="1" w:styleId="QuotePACKT">
    <w:name w:val="Quote [PACKT]"/>
    <w:basedOn w:val="NormalPACKT"/>
    <w:uiPriority w:val="99"/>
    <w:rsid w:val="00B53528"/>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B53528"/>
    <w:rPr>
      <w:rFonts w:ascii="Arial" w:hAnsi="Arial"/>
      <w:b/>
      <w:color w:val="FF0000"/>
      <w:sz w:val="28"/>
      <w:szCs w:val="28"/>
    </w:rPr>
  </w:style>
  <w:style w:type="paragraph" w:customStyle="1" w:styleId="IgnorePACKT">
    <w:name w:val="Ignore [PACKT]"/>
    <w:basedOn w:val="FigureWithinTipPACKT"/>
    <w:uiPriority w:val="99"/>
    <w:qFormat/>
    <w:rsid w:val="00B53528"/>
  </w:style>
  <w:style w:type="paragraph" w:customStyle="1" w:styleId="FigureWithinTipPACKT">
    <w:name w:val="Figure Within Tip [PACKT]"/>
    <w:basedOn w:val="FigureWithinTableContentPACKT"/>
    <w:uiPriority w:val="99"/>
    <w:qFormat/>
    <w:rsid w:val="00B53528"/>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B53528"/>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B53528"/>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B53528"/>
  </w:style>
  <w:style w:type="paragraph" w:customStyle="1" w:styleId="InformationBoxWithinBulletPACKT">
    <w:name w:val="Information Box Within Bullet [PACKT]"/>
    <w:basedOn w:val="InformationBoxPACKT"/>
    <w:uiPriority w:val="99"/>
    <w:qFormat/>
    <w:rsid w:val="00B53528"/>
    <w:pPr>
      <w:ind w:left="1080"/>
    </w:pPr>
  </w:style>
  <w:style w:type="paragraph" w:customStyle="1" w:styleId="BulletWithinInformationBoxEndPACKT">
    <w:name w:val="Bullet Within Information Box End [PACKT]"/>
    <w:basedOn w:val="BulletWithinInformationBoxPACKT"/>
    <w:uiPriority w:val="99"/>
    <w:qFormat/>
    <w:rsid w:val="00B53528"/>
    <w:pPr>
      <w:spacing w:after="60"/>
    </w:pPr>
  </w:style>
  <w:style w:type="paragraph" w:customStyle="1" w:styleId="BulletWithinTipPACKT">
    <w:name w:val="Bullet Within Tip [PACKT]"/>
    <w:basedOn w:val="BulletWithinInformationBoxPACKT"/>
    <w:uiPriority w:val="99"/>
    <w:qFormat/>
    <w:rsid w:val="00B53528"/>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B53528"/>
    <w:pPr>
      <w:spacing w:after="60"/>
    </w:pPr>
  </w:style>
  <w:style w:type="paragraph" w:customStyle="1" w:styleId="CodeWithinInformationBoxEndPACKT">
    <w:name w:val="Code Within Information Box End [PACKT]"/>
    <w:basedOn w:val="CodeWithinInformationBoxPACKT"/>
    <w:qFormat/>
    <w:rsid w:val="00B53528"/>
    <w:pPr>
      <w:spacing w:before="180" w:after="180"/>
    </w:pPr>
  </w:style>
  <w:style w:type="paragraph" w:customStyle="1" w:styleId="CodeWithinTableColumnContentPACKT">
    <w:name w:val="Code Within Table Column Content [PACKT]"/>
    <w:basedOn w:val="CodeWithinTipEndPACKT"/>
    <w:uiPriority w:val="99"/>
    <w:qFormat/>
    <w:rsid w:val="00B53528"/>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B53528"/>
    <w:pPr>
      <w:spacing w:after="120"/>
    </w:pPr>
  </w:style>
  <w:style w:type="paragraph" w:customStyle="1" w:styleId="CommandLineWithinTipPACKT">
    <w:name w:val="Command Line Within Tip [PACKT]"/>
    <w:basedOn w:val="CommandLinePACKT"/>
    <w:uiPriority w:val="99"/>
    <w:qFormat/>
    <w:rsid w:val="00B53528"/>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B53528"/>
    <w:pPr>
      <w:spacing w:after="120"/>
    </w:pPr>
  </w:style>
  <w:style w:type="paragraph" w:customStyle="1" w:styleId="CommandLineWithinInformationBoxPACKT">
    <w:name w:val="Command Line Within Information Box [PACKT]"/>
    <w:basedOn w:val="CommandLineWithinTipPACKT"/>
    <w:uiPriority w:val="99"/>
    <w:qFormat/>
    <w:rsid w:val="00B53528"/>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B53528"/>
    <w:pPr>
      <w:spacing w:after="120"/>
    </w:pPr>
  </w:style>
  <w:style w:type="paragraph" w:customStyle="1" w:styleId="CommandLineWithinTableColumnContentPACKT">
    <w:name w:val="Command Line Within Table Column Content [PACKT]"/>
    <w:basedOn w:val="CommandLineWithinInformationBoxEndPACKT"/>
    <w:uiPriority w:val="99"/>
    <w:qFormat/>
    <w:rsid w:val="00B53528"/>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B53528"/>
    <w:pPr>
      <w:spacing w:after="120"/>
    </w:pPr>
  </w:style>
  <w:style w:type="paragraph" w:customStyle="1" w:styleId="CommandLineWithinBulletPACKT">
    <w:name w:val="Command Line Within Bullet [PACKT]"/>
    <w:basedOn w:val="CommandLineWithinTableColumnContentEndPACKT"/>
    <w:uiPriority w:val="99"/>
    <w:qFormat/>
    <w:rsid w:val="00B53528"/>
    <w:pPr>
      <w:ind w:left="720"/>
    </w:pPr>
  </w:style>
  <w:style w:type="paragraph" w:customStyle="1" w:styleId="CommandLineWithinBulletEndPACKT">
    <w:name w:val="Command Line Within Bullet End [PACKT]"/>
    <w:basedOn w:val="CommandLineWithinBulletPACKT"/>
    <w:uiPriority w:val="99"/>
    <w:qFormat/>
    <w:rsid w:val="00B53528"/>
  </w:style>
  <w:style w:type="paragraph" w:customStyle="1" w:styleId="QuoteWithinBulletPACKT">
    <w:name w:val="Quote Within Bullet [PACKT]"/>
    <w:basedOn w:val="QuotePACKT"/>
    <w:uiPriority w:val="99"/>
    <w:qFormat/>
    <w:rsid w:val="00B53528"/>
    <w:pPr>
      <w:ind w:left="864" w:right="864"/>
    </w:pPr>
  </w:style>
  <w:style w:type="paragraph" w:customStyle="1" w:styleId="RomanNumberedBulletPACKT">
    <w:name w:val="Roman Numbered Bullet [PACKT]"/>
    <w:basedOn w:val="NumberedBulletPACKT"/>
    <w:uiPriority w:val="99"/>
    <w:qFormat/>
    <w:rsid w:val="00B53528"/>
    <w:pPr>
      <w:numPr>
        <w:numId w:val="28"/>
      </w:numPr>
      <w:tabs>
        <w:tab w:val="clear" w:pos="360"/>
      </w:tabs>
    </w:pPr>
  </w:style>
  <w:style w:type="paragraph" w:customStyle="1" w:styleId="RomanNumberedBulletEndPACKT">
    <w:name w:val="Roman Numbered Bullet End [PACKT]"/>
    <w:basedOn w:val="RomanNumberedBulletPACKT"/>
    <w:uiPriority w:val="99"/>
    <w:qFormat/>
    <w:rsid w:val="00B53528"/>
    <w:pPr>
      <w:spacing w:after="120"/>
    </w:pPr>
  </w:style>
  <w:style w:type="character" w:customStyle="1" w:styleId="CodeHighlightedPACKT">
    <w:name w:val="Code Highlighted [PACKT]"/>
    <w:uiPriority w:val="99"/>
    <w:qFormat/>
    <w:rsid w:val="00B53528"/>
    <w:rPr>
      <w:rFonts w:ascii="Lucida Console" w:hAnsi="Lucida Console"/>
      <w:b/>
      <w:color w:val="747959"/>
      <w:sz w:val="18"/>
      <w:szCs w:val="18"/>
    </w:rPr>
  </w:style>
  <w:style w:type="character" w:customStyle="1" w:styleId="IconPACKT">
    <w:name w:val="Icon [PACKT]"/>
    <w:uiPriority w:val="99"/>
    <w:qFormat/>
    <w:rsid w:val="00B53528"/>
    <w:rPr>
      <w:rFonts w:ascii="Times New Roman" w:hAnsi="Times New Roman"/>
      <w:noProof/>
      <w:sz w:val="22"/>
    </w:rPr>
  </w:style>
  <w:style w:type="table" w:styleId="TableGrid">
    <w:name w:val="Table Grid"/>
    <w:basedOn w:val="TableNormal"/>
    <w:rsid w:val="00B53528"/>
    <w:pPr>
      <w:spacing w:after="0" w:line="240" w:lineRule="auto"/>
    </w:pPr>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PACKT">
    <w:name w:val="Figure Caption [PACKT]"/>
    <w:basedOn w:val="FigurePACKT"/>
    <w:uiPriority w:val="99"/>
    <w:qFormat/>
    <w:rsid w:val="00B53528"/>
    <w:pPr>
      <w:spacing w:before="0" w:after="120"/>
    </w:pPr>
    <w:rPr>
      <w:rFonts w:ascii="Times New Roman" w:hAnsi="Times New Roman"/>
    </w:rPr>
  </w:style>
  <w:style w:type="paragraph" w:customStyle="1" w:styleId="AlphabeticalBulletPACKT">
    <w:name w:val="Alphabetical Bullet [PACKT]"/>
    <w:basedOn w:val="Normal"/>
    <w:uiPriority w:val="99"/>
    <w:qFormat/>
    <w:rsid w:val="00B53528"/>
    <w:pPr>
      <w:numPr>
        <w:numId w:val="34"/>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B53528"/>
    <w:pPr>
      <w:spacing w:after="120"/>
    </w:pPr>
    <w:rPr>
      <w:bCs/>
    </w:rPr>
  </w:style>
  <w:style w:type="paragraph" w:customStyle="1" w:styleId="PartSectionPACKT">
    <w:name w:val="Part Section [PACKT]"/>
    <w:basedOn w:val="PartTitlePACKT"/>
    <w:uiPriority w:val="99"/>
    <w:qFormat/>
    <w:rsid w:val="00B53528"/>
    <w:rPr>
      <w:sz w:val="46"/>
    </w:rPr>
  </w:style>
  <w:style w:type="paragraph" w:customStyle="1" w:styleId="BulletWithinTableColumnContentPACKT">
    <w:name w:val="Bullet Within Table Column Content [PACKT]"/>
    <w:basedOn w:val="BulletPACKT"/>
    <w:uiPriority w:val="99"/>
    <w:qFormat/>
    <w:rsid w:val="00B53528"/>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B53528"/>
    <w:pPr>
      <w:spacing w:after="120"/>
    </w:pPr>
  </w:style>
  <w:style w:type="paragraph" w:customStyle="1" w:styleId="PartHeadingPACKT">
    <w:name w:val="Part Heading [PACKT]"/>
    <w:basedOn w:val="ChapterTitlePACKT"/>
    <w:qFormat/>
    <w:rsid w:val="00B53528"/>
  </w:style>
  <w:style w:type="paragraph" w:styleId="BalloonText">
    <w:name w:val="Balloon Text"/>
    <w:basedOn w:val="Normal"/>
    <w:link w:val="BalloonTextChar"/>
    <w:rsid w:val="00B53528"/>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B53528"/>
    <w:rPr>
      <w:rFonts w:ascii="Tahoma" w:eastAsia="Times New Roman" w:hAnsi="Tahoma" w:cs="Times New Roman"/>
      <w:bCs/>
      <w:sz w:val="16"/>
      <w:szCs w:val="16"/>
      <w:lang w:val="x-none" w:eastAsia="x-none"/>
    </w:rPr>
  </w:style>
  <w:style w:type="paragraph" w:customStyle="1" w:styleId="BulletWithoutBulletWithinBulletPACKT">
    <w:name w:val="Bullet Without Bullet Within Bullet [PACKT]"/>
    <w:basedOn w:val="BulletPACKT"/>
    <w:uiPriority w:val="99"/>
    <w:rsid w:val="00B53528"/>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B53528"/>
    <w:pPr>
      <w:spacing w:after="120"/>
    </w:pPr>
  </w:style>
  <w:style w:type="paragraph" w:customStyle="1" w:styleId="BulletWithoutBulletWithinNestedBulletPACKT">
    <w:name w:val="Bullet Without Bullet Within Nested Bullet [PACKT]"/>
    <w:basedOn w:val="BulletWithoutBulletWithinBulletPACKT"/>
    <w:uiPriority w:val="99"/>
    <w:rsid w:val="00B53528"/>
    <w:pPr>
      <w:ind w:left="1440"/>
    </w:pPr>
  </w:style>
  <w:style w:type="paragraph" w:customStyle="1" w:styleId="BulletWithoutBulletWithinNestedBulletEndPACKT">
    <w:name w:val="Bullet Without Bullet Within Nested Bullet End [PACKT]"/>
    <w:basedOn w:val="BulletWithoutBulletWithinNestedBulletPACKT"/>
    <w:uiPriority w:val="99"/>
    <w:rsid w:val="00B53528"/>
    <w:pPr>
      <w:spacing w:after="173"/>
    </w:pPr>
  </w:style>
  <w:style w:type="paragraph" w:customStyle="1" w:styleId="AppendixTitlePACKT">
    <w:name w:val="Appendix Title [PACKT]"/>
    <w:basedOn w:val="NormalPACKT"/>
    <w:uiPriority w:val="99"/>
    <w:rsid w:val="00B53528"/>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B53528"/>
  </w:style>
  <w:style w:type="numbering" w:customStyle="1" w:styleId="NumberedBulletWithinBullet">
    <w:name w:val="Numbered Bullet Within Bullet"/>
    <w:uiPriority w:val="99"/>
    <w:rsid w:val="00B53528"/>
    <w:pPr>
      <w:numPr>
        <w:numId w:val="23"/>
      </w:numPr>
    </w:pPr>
  </w:style>
  <w:style w:type="numbering" w:customStyle="1" w:styleId="RomanNumberedBullet">
    <w:name w:val="Roman Numbered Bullet"/>
    <w:uiPriority w:val="99"/>
    <w:rsid w:val="00B53528"/>
    <w:pPr>
      <w:numPr>
        <w:numId w:val="26"/>
      </w:numPr>
    </w:pPr>
  </w:style>
  <w:style w:type="numbering" w:customStyle="1" w:styleId="AlphabeticalBullet">
    <w:name w:val="Alphabetical Bullet"/>
    <w:uiPriority w:val="99"/>
    <w:rsid w:val="00B53528"/>
    <w:pPr>
      <w:numPr>
        <w:numId w:val="34"/>
      </w:numPr>
    </w:pPr>
  </w:style>
  <w:style w:type="character" w:styleId="CommentReference">
    <w:name w:val="annotation reference"/>
    <w:basedOn w:val="DefaultParagraphFont"/>
    <w:uiPriority w:val="99"/>
    <w:semiHidden/>
    <w:unhideWhenUsed/>
    <w:rsid w:val="00B53528"/>
    <w:rPr>
      <w:sz w:val="16"/>
      <w:szCs w:val="16"/>
    </w:rPr>
  </w:style>
  <w:style w:type="paragraph" w:styleId="CommentText">
    <w:name w:val="annotation text"/>
    <w:basedOn w:val="Normal"/>
    <w:link w:val="CommentTextChar"/>
    <w:uiPriority w:val="99"/>
    <w:semiHidden/>
    <w:unhideWhenUsed/>
    <w:rsid w:val="00B53528"/>
    <w:rPr>
      <w:szCs w:val="20"/>
    </w:rPr>
  </w:style>
  <w:style w:type="character" w:customStyle="1" w:styleId="CommentTextChar">
    <w:name w:val="Comment Text Char"/>
    <w:basedOn w:val="DefaultParagraphFont"/>
    <w:link w:val="CommentText"/>
    <w:uiPriority w:val="99"/>
    <w:semiHidden/>
    <w:rsid w:val="00B53528"/>
    <w:rPr>
      <w:rFonts w:ascii="Arial" w:eastAsia="Times New Roman" w:hAnsi="Arial" w:cs="Arial"/>
      <w:bCs/>
      <w:sz w:val="20"/>
      <w:szCs w:val="20"/>
    </w:rPr>
  </w:style>
  <w:style w:type="paragraph" w:styleId="CommentSubject">
    <w:name w:val="annotation subject"/>
    <w:basedOn w:val="CommentText"/>
    <w:next w:val="CommentText"/>
    <w:link w:val="CommentSubjectChar"/>
    <w:uiPriority w:val="99"/>
    <w:semiHidden/>
    <w:unhideWhenUsed/>
    <w:rsid w:val="00B53528"/>
    <w:rPr>
      <w:b/>
    </w:rPr>
  </w:style>
  <w:style w:type="character" w:customStyle="1" w:styleId="CommentSubjectChar">
    <w:name w:val="Comment Subject Char"/>
    <w:basedOn w:val="CommentTextChar"/>
    <w:link w:val="CommentSubject"/>
    <w:uiPriority w:val="99"/>
    <w:semiHidden/>
    <w:rsid w:val="00B53528"/>
    <w:rPr>
      <w:rFonts w:ascii="Arial" w:eastAsia="Times New Roman" w:hAnsi="Arial" w:cs="Arial"/>
      <w:b/>
      <w:bCs/>
      <w:sz w:val="20"/>
      <w:szCs w:val="20"/>
    </w:rPr>
  </w:style>
  <w:style w:type="paragraph" w:styleId="Revision">
    <w:name w:val="Revision"/>
    <w:hidden/>
    <w:uiPriority w:val="99"/>
    <w:semiHidden/>
    <w:rsid w:val="009830EC"/>
    <w:pPr>
      <w:spacing w:after="0" w:line="240" w:lineRule="auto"/>
    </w:pPr>
    <w:rPr>
      <w:rFonts w:ascii="Arial" w:eastAsia="Times New Roman" w:hAnsi="Arial" w:cs="Arial"/>
      <w:bCs/>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53528"/>
    <w:pPr>
      <w:spacing w:before="60" w:after="60" w:line="240" w:lineRule="auto"/>
    </w:pPr>
    <w:rPr>
      <w:rFonts w:ascii="Arial" w:eastAsia="Times New Roman" w:hAnsi="Arial" w:cs="Arial"/>
      <w:bCs/>
      <w:sz w:val="20"/>
      <w:szCs w:val="24"/>
    </w:rPr>
  </w:style>
  <w:style w:type="paragraph" w:styleId="Heading1">
    <w:name w:val="heading 1"/>
    <w:aliases w:val="Heading 1 [PACKT]"/>
    <w:next w:val="NormalPACKT"/>
    <w:link w:val="Heading1Char"/>
    <w:qFormat/>
    <w:rsid w:val="00B53528"/>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B53528"/>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B53528"/>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B53528"/>
    <w:pPr>
      <w:spacing w:before="160" w:after="6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B53528"/>
    <w:pPr>
      <w:spacing w:before="80" w:after="6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B53528"/>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3ED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ED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E5355"/>
    <w:pPr>
      <w:ind w:left="720"/>
      <w:contextualSpacing/>
    </w:pPr>
  </w:style>
  <w:style w:type="character" w:styleId="Hyperlink">
    <w:name w:val="Hyperlink"/>
    <w:basedOn w:val="DefaultParagraphFont"/>
    <w:uiPriority w:val="99"/>
    <w:unhideWhenUsed/>
    <w:rsid w:val="00206F47"/>
    <w:rPr>
      <w:color w:val="0563C1" w:themeColor="hyperlink"/>
      <w:u w:val="single"/>
    </w:rPr>
  </w:style>
  <w:style w:type="character" w:customStyle="1" w:styleId="UnresolvedMention">
    <w:name w:val="Unresolved Mention"/>
    <w:basedOn w:val="DefaultParagraphFont"/>
    <w:uiPriority w:val="99"/>
    <w:semiHidden/>
    <w:unhideWhenUsed/>
    <w:rsid w:val="00206F47"/>
    <w:rPr>
      <w:color w:val="808080"/>
      <w:shd w:val="clear" w:color="auto" w:fill="E6E6E6"/>
    </w:rPr>
  </w:style>
  <w:style w:type="character" w:customStyle="1" w:styleId="Heading1Char">
    <w:name w:val="Heading 1 Char"/>
    <w:aliases w:val="Heading 1 [PACKT] Char"/>
    <w:link w:val="Heading1"/>
    <w:rsid w:val="00B53528"/>
    <w:rPr>
      <w:rFonts w:ascii="Arial" w:eastAsia="Times New Roman" w:hAnsi="Arial" w:cs="Arial"/>
      <w:b/>
      <w:iCs/>
      <w:color w:val="000000"/>
      <w:kern w:val="32"/>
      <w:sz w:val="32"/>
      <w:szCs w:val="32"/>
      <w:lang w:val="en-GB"/>
    </w:rPr>
  </w:style>
  <w:style w:type="character" w:customStyle="1" w:styleId="Heading2Char">
    <w:name w:val="Heading 2 Char"/>
    <w:aliases w:val="Heading 2 [PACKT] Char"/>
    <w:link w:val="Heading2"/>
    <w:rsid w:val="00B53528"/>
    <w:rPr>
      <w:rFonts w:ascii="Arial" w:eastAsia="Times New Roman" w:hAnsi="Arial" w:cs="Arial"/>
      <w:b/>
      <w:bCs/>
      <w:iCs/>
      <w:color w:val="000000"/>
      <w:sz w:val="28"/>
      <w:szCs w:val="28"/>
      <w:lang w:val="en-GB"/>
    </w:rPr>
  </w:style>
  <w:style w:type="character" w:customStyle="1" w:styleId="Heading3Char">
    <w:name w:val="Heading 3 Char"/>
    <w:aliases w:val="Heading 3 [PACKT] Char"/>
    <w:basedOn w:val="DefaultParagraphFont"/>
    <w:link w:val="Heading3"/>
    <w:rsid w:val="00B53528"/>
    <w:rPr>
      <w:rFonts w:ascii="Arial" w:eastAsia="Times New Roman" w:hAnsi="Arial" w:cs="Arial"/>
      <w:b/>
      <w:iCs/>
      <w:color w:val="000000"/>
      <w:sz w:val="26"/>
      <w:szCs w:val="26"/>
      <w:lang w:val="en-GB"/>
    </w:rPr>
  </w:style>
  <w:style w:type="character" w:customStyle="1" w:styleId="Heading4Char">
    <w:name w:val="Heading 4 Char"/>
    <w:aliases w:val="Heading 4 [PACKT] Char"/>
    <w:basedOn w:val="DefaultParagraphFont"/>
    <w:link w:val="Heading4"/>
    <w:rsid w:val="00B53528"/>
    <w:rPr>
      <w:rFonts w:ascii="Arial" w:eastAsia="Times New Roman" w:hAnsi="Arial" w:cs="Arial"/>
      <w:b/>
      <w:iCs/>
      <w:color w:val="000000"/>
      <w:sz w:val="24"/>
      <w:szCs w:val="28"/>
      <w:lang w:val="en-GB"/>
    </w:rPr>
  </w:style>
  <w:style w:type="character" w:customStyle="1" w:styleId="Heading5Char">
    <w:name w:val="Heading 5 Char"/>
    <w:aliases w:val="Heading 5 [PACKT] Char"/>
    <w:basedOn w:val="DefaultParagraphFont"/>
    <w:link w:val="Heading5"/>
    <w:rsid w:val="00B53528"/>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B53528"/>
    <w:rPr>
      <w:rFonts w:ascii="Arial" w:eastAsia="Times New Roman" w:hAnsi="Arial" w:cs="Times New Roman"/>
      <w:iCs/>
      <w:color w:val="000000"/>
      <w:sz w:val="20"/>
      <w:lang w:val="en-GB" w:eastAsia="x-none"/>
    </w:rPr>
  </w:style>
  <w:style w:type="paragraph" w:customStyle="1" w:styleId="NormalPACKT">
    <w:name w:val="Normal [PACKT]"/>
    <w:uiPriority w:val="99"/>
    <w:locked/>
    <w:rsid w:val="00B53528"/>
    <w:pPr>
      <w:spacing w:after="120" w:line="240" w:lineRule="auto"/>
    </w:pPr>
    <w:rPr>
      <w:rFonts w:ascii="Times New Roman" w:eastAsia="Times New Roman" w:hAnsi="Times New Roman" w:cs="Times New Roman"/>
      <w:szCs w:val="24"/>
    </w:rPr>
  </w:style>
  <w:style w:type="paragraph" w:styleId="Footer">
    <w:name w:val="footer"/>
    <w:basedOn w:val="Normal"/>
    <w:link w:val="FooterChar"/>
    <w:semiHidden/>
    <w:rsid w:val="00B53528"/>
    <w:pPr>
      <w:tabs>
        <w:tab w:val="center" w:pos="4320"/>
        <w:tab w:val="right" w:pos="8640"/>
      </w:tabs>
    </w:pPr>
  </w:style>
  <w:style w:type="character" w:customStyle="1" w:styleId="FooterChar">
    <w:name w:val="Footer Char"/>
    <w:basedOn w:val="DefaultParagraphFont"/>
    <w:link w:val="Footer"/>
    <w:semiHidden/>
    <w:rsid w:val="00B53528"/>
    <w:rPr>
      <w:rFonts w:ascii="Arial" w:eastAsia="Times New Roman" w:hAnsi="Arial" w:cs="Arial"/>
      <w:bCs/>
      <w:sz w:val="20"/>
      <w:szCs w:val="24"/>
    </w:rPr>
  </w:style>
  <w:style w:type="character" w:customStyle="1" w:styleId="EmailPACKT">
    <w:name w:val="Email [PACKT]"/>
    <w:uiPriority w:val="99"/>
    <w:qFormat/>
    <w:locked/>
    <w:rsid w:val="00B53528"/>
    <w:rPr>
      <w:rFonts w:ascii="Lucida Console" w:hAnsi="Lucida Console"/>
      <w:color w:val="FF6600"/>
      <w:sz w:val="19"/>
      <w:szCs w:val="18"/>
    </w:rPr>
  </w:style>
  <w:style w:type="character" w:customStyle="1" w:styleId="URLPACKT">
    <w:name w:val="URL [PACKT]"/>
    <w:uiPriority w:val="99"/>
    <w:rsid w:val="00B53528"/>
    <w:rPr>
      <w:rFonts w:ascii="Lucida Console" w:hAnsi="Lucida Console"/>
      <w:color w:val="0000FF"/>
      <w:sz w:val="19"/>
      <w:szCs w:val="18"/>
    </w:rPr>
  </w:style>
  <w:style w:type="character" w:customStyle="1" w:styleId="CodeInTextPACKT">
    <w:name w:val="Code In Text [PACKT]"/>
    <w:uiPriority w:val="99"/>
    <w:locked/>
    <w:rsid w:val="00B53528"/>
    <w:rPr>
      <w:rFonts w:ascii="Lucida Console" w:hAnsi="Lucida Console"/>
      <w:color w:val="747959"/>
      <w:sz w:val="19"/>
      <w:szCs w:val="18"/>
    </w:rPr>
  </w:style>
  <w:style w:type="paragraph" w:customStyle="1" w:styleId="ChapterTitlePACKT">
    <w:name w:val="Chapter Title [PACKT]"/>
    <w:next w:val="NormalPACKT"/>
    <w:uiPriority w:val="99"/>
    <w:locked/>
    <w:rsid w:val="00B53528"/>
    <w:pPr>
      <w:spacing w:after="840" w:line="240" w:lineRule="auto"/>
      <w:jc w:val="right"/>
    </w:pPr>
    <w:rPr>
      <w:rFonts w:ascii="Arial" w:eastAsia="Times New Roman" w:hAnsi="Arial" w:cs="Arial"/>
      <w:bCs/>
      <w:color w:val="000000"/>
      <w:kern w:val="32"/>
      <w:sz w:val="56"/>
      <w:szCs w:val="32"/>
      <w:lang w:val="en-GB"/>
    </w:rPr>
  </w:style>
  <w:style w:type="character" w:customStyle="1" w:styleId="ScreenTextPACKT">
    <w:name w:val="Screen Text [PACKT]"/>
    <w:uiPriority w:val="99"/>
    <w:locked/>
    <w:rsid w:val="00B53528"/>
    <w:rPr>
      <w:rFonts w:ascii="Times New Roman" w:hAnsi="Times New Roman"/>
      <w:b/>
      <w:color w:val="008000"/>
      <w:sz w:val="22"/>
    </w:rPr>
  </w:style>
  <w:style w:type="character" w:customStyle="1" w:styleId="KeyWordPACKT">
    <w:name w:val="Key Word [PACKT]"/>
    <w:uiPriority w:val="99"/>
    <w:locked/>
    <w:rsid w:val="00B53528"/>
    <w:rPr>
      <w:b/>
    </w:rPr>
  </w:style>
  <w:style w:type="character" w:customStyle="1" w:styleId="KeyPACKT">
    <w:name w:val="Key [PACKT]"/>
    <w:uiPriority w:val="99"/>
    <w:locked/>
    <w:rsid w:val="00B53528"/>
    <w:rPr>
      <w:i/>
      <w:color w:val="00CCFF"/>
    </w:rPr>
  </w:style>
  <w:style w:type="character" w:customStyle="1" w:styleId="ChapterrefPACKT">
    <w:name w:val="Chapterref [PACKT]"/>
    <w:uiPriority w:val="99"/>
    <w:locked/>
    <w:rsid w:val="00B53528"/>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B53528"/>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B53528"/>
    <w:pPr>
      <w:numPr>
        <w:numId w:val="19"/>
      </w:numPr>
      <w:tabs>
        <w:tab w:val="left" w:pos="360"/>
      </w:tabs>
      <w:suppressAutoHyphens/>
      <w:spacing w:after="60"/>
      <w:ind w:left="720" w:right="360"/>
    </w:pPr>
  </w:style>
  <w:style w:type="paragraph" w:customStyle="1" w:styleId="InformationBoxPACKT">
    <w:name w:val="Information Box [PACKT]"/>
    <w:basedOn w:val="NormalPACKT"/>
    <w:next w:val="NormalPACKT"/>
    <w:uiPriority w:val="99"/>
    <w:qFormat/>
    <w:locked/>
    <w:rsid w:val="00B53528"/>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B53528"/>
    <w:pPr>
      <w:numPr>
        <w:numId w:val="21"/>
      </w:numPr>
    </w:pPr>
  </w:style>
  <w:style w:type="paragraph" w:customStyle="1" w:styleId="TableColumnHeadingPACKT">
    <w:name w:val="Table Column Heading [PACKT]"/>
    <w:basedOn w:val="NormalPACKT"/>
    <w:uiPriority w:val="99"/>
    <w:rsid w:val="00B53528"/>
    <w:pPr>
      <w:spacing w:before="60" w:after="60"/>
    </w:pPr>
    <w:rPr>
      <w:rFonts w:cs="Arial"/>
      <w:b/>
      <w:bCs/>
      <w:sz w:val="20"/>
    </w:rPr>
  </w:style>
  <w:style w:type="paragraph" w:customStyle="1" w:styleId="CodeEndPACKT">
    <w:name w:val="Code End [PACKT]"/>
    <w:basedOn w:val="CodePACKT"/>
    <w:next w:val="NormalPACKT"/>
    <w:uiPriority w:val="99"/>
    <w:locked/>
    <w:rsid w:val="00B53528"/>
    <w:pPr>
      <w:spacing w:after="120"/>
    </w:pPr>
  </w:style>
  <w:style w:type="paragraph" w:customStyle="1" w:styleId="TableColumnContentPACKT">
    <w:name w:val="Table Column Content [PACKT]"/>
    <w:basedOn w:val="TableColumnHeadingPACKT"/>
    <w:uiPriority w:val="99"/>
    <w:rsid w:val="00B53528"/>
    <w:rPr>
      <w:b w:val="0"/>
    </w:rPr>
  </w:style>
  <w:style w:type="paragraph" w:customStyle="1" w:styleId="CommandLinePACKT">
    <w:name w:val="Command Line [PACKT]"/>
    <w:basedOn w:val="CodePACKT"/>
    <w:uiPriority w:val="99"/>
    <w:qFormat/>
    <w:locked/>
    <w:rsid w:val="00B53528"/>
    <w:pPr>
      <w:spacing w:after="60"/>
      <w:ind w:left="0"/>
    </w:pPr>
  </w:style>
  <w:style w:type="paragraph" w:customStyle="1" w:styleId="CodeWithinTipPACKT">
    <w:name w:val="Code Within Tip [PACKT]"/>
    <w:uiPriority w:val="99"/>
    <w:qFormat/>
    <w:rsid w:val="00B53528"/>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rPr>
  </w:style>
  <w:style w:type="paragraph" w:customStyle="1" w:styleId="ChapterNumberPACKT">
    <w:name w:val="Chapter Number [PACKT]"/>
    <w:next w:val="ChapterTitlePACKT"/>
    <w:locked/>
    <w:rsid w:val="00B53528"/>
    <w:pPr>
      <w:spacing w:after="0" w:line="240" w:lineRule="auto"/>
      <w:jc w:val="right"/>
    </w:pPr>
    <w:rPr>
      <w:rFonts w:ascii="Arial" w:eastAsia="Times New Roman"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B53528"/>
    <w:pPr>
      <w:spacing w:after="120"/>
    </w:pPr>
  </w:style>
  <w:style w:type="paragraph" w:customStyle="1" w:styleId="FigurePACKT">
    <w:name w:val="Figure [PACKT]"/>
    <w:uiPriority w:val="99"/>
    <w:locked/>
    <w:rsid w:val="00B53528"/>
    <w:pPr>
      <w:spacing w:before="240" w:after="240" w:line="240" w:lineRule="auto"/>
      <w:jc w:val="center"/>
    </w:pPr>
    <w:rPr>
      <w:rFonts w:ascii="Tahoma" w:eastAsia="Times New Roman" w:hAnsi="Tahoma" w:cs="Tahoma"/>
      <w:sz w:val="16"/>
      <w:szCs w:val="16"/>
      <w:lang w:val="en-GB"/>
    </w:rPr>
  </w:style>
  <w:style w:type="paragraph" w:customStyle="1" w:styleId="NumberedBulletEndPACKT">
    <w:name w:val="Numbered Bullet End [PACKT]"/>
    <w:basedOn w:val="NumberedBulletPACKT"/>
    <w:next w:val="NormalPACKT"/>
    <w:uiPriority w:val="99"/>
    <w:locked/>
    <w:rsid w:val="00B53528"/>
    <w:pPr>
      <w:spacing w:after="120"/>
    </w:pPr>
  </w:style>
  <w:style w:type="paragraph" w:customStyle="1" w:styleId="BulletWithinBulletPACKT">
    <w:name w:val="Bullet Within Bullet [PACKT]"/>
    <w:basedOn w:val="BulletPACKT"/>
    <w:uiPriority w:val="99"/>
    <w:locked/>
    <w:rsid w:val="00B53528"/>
    <w:pPr>
      <w:tabs>
        <w:tab w:val="clear" w:pos="360"/>
      </w:tabs>
      <w:ind w:left="1440" w:right="720"/>
    </w:pPr>
  </w:style>
  <w:style w:type="paragraph" w:customStyle="1" w:styleId="BulletWithinBulletEndPACKT">
    <w:name w:val="Bullet Within Bullet End [PACKT]"/>
    <w:basedOn w:val="BulletWithinBulletPACKT"/>
    <w:uiPriority w:val="99"/>
    <w:locked/>
    <w:rsid w:val="00B53528"/>
    <w:pPr>
      <w:spacing w:after="120"/>
    </w:pPr>
  </w:style>
  <w:style w:type="paragraph" w:customStyle="1" w:styleId="TipPACKT">
    <w:name w:val="Tip [PACKT]"/>
    <w:basedOn w:val="InformationBoxPACKT"/>
    <w:next w:val="NormalPACKT"/>
    <w:uiPriority w:val="99"/>
    <w:qFormat/>
    <w:rsid w:val="00B53528"/>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B53528"/>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B53528"/>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B53528"/>
  </w:style>
  <w:style w:type="paragraph" w:customStyle="1" w:styleId="PartTitlePACKT">
    <w:name w:val="Part Title [PACKT]"/>
    <w:basedOn w:val="PartPACKT"/>
    <w:uiPriority w:val="99"/>
    <w:qFormat/>
    <w:rsid w:val="00B53528"/>
    <w:rPr>
      <w:i/>
      <w:sz w:val="26"/>
      <w:u w:val="none"/>
    </w:rPr>
  </w:style>
  <w:style w:type="paragraph" w:customStyle="1" w:styleId="CommandLineEndPACKT">
    <w:name w:val="Command Line End [PACKT]"/>
    <w:basedOn w:val="CommandLinePACKT"/>
    <w:uiPriority w:val="99"/>
    <w:locked/>
    <w:rsid w:val="00B53528"/>
    <w:pPr>
      <w:spacing w:after="120"/>
    </w:pPr>
    <w:rPr>
      <w:bCs/>
      <w:noProof/>
      <w:szCs w:val="20"/>
      <w:lang w:eastAsia="en-US"/>
    </w:rPr>
  </w:style>
  <w:style w:type="paragraph" w:customStyle="1" w:styleId="CodeWithinBulletsPACKT">
    <w:name w:val="Code Within Bullets [PACKT]"/>
    <w:basedOn w:val="CodePACKT"/>
    <w:uiPriority w:val="99"/>
    <w:locked/>
    <w:rsid w:val="00B53528"/>
    <w:pPr>
      <w:ind w:left="1080"/>
    </w:pPr>
    <w:rPr>
      <w:szCs w:val="20"/>
    </w:rPr>
  </w:style>
  <w:style w:type="paragraph" w:customStyle="1" w:styleId="CodeWithinBulletsEndPACKT">
    <w:name w:val="Code Within Bullets End [PACKT]"/>
    <w:basedOn w:val="CodeWithinBulletsPACKT"/>
    <w:uiPriority w:val="99"/>
    <w:locked/>
    <w:rsid w:val="00B53528"/>
    <w:pPr>
      <w:spacing w:after="120"/>
    </w:pPr>
  </w:style>
  <w:style w:type="paragraph" w:customStyle="1" w:styleId="NumberedBulletWithinBulletPACKT">
    <w:name w:val="Numbered Bullet Within Bullet [PACKT]"/>
    <w:basedOn w:val="BulletWithinBulletPACKT"/>
    <w:uiPriority w:val="99"/>
    <w:locked/>
    <w:rsid w:val="00B53528"/>
    <w:pPr>
      <w:numPr>
        <w:numId w:val="24"/>
      </w:numPr>
    </w:pPr>
  </w:style>
  <w:style w:type="paragraph" w:customStyle="1" w:styleId="NumberedBulletWithinBulletEndPACKT">
    <w:name w:val="Numbered Bullet Within Bullet End [PACKT]"/>
    <w:basedOn w:val="NumberedBulletWithinBulletPACKT"/>
    <w:uiPriority w:val="99"/>
    <w:locked/>
    <w:rsid w:val="00B53528"/>
    <w:pPr>
      <w:spacing w:after="120"/>
    </w:pPr>
  </w:style>
  <w:style w:type="paragraph" w:customStyle="1" w:styleId="BulletWithinInformationBoxPACKT">
    <w:name w:val="Bullet Within Information Box [PACKT]"/>
    <w:basedOn w:val="InformationBoxPACKT"/>
    <w:uiPriority w:val="99"/>
    <w:qFormat/>
    <w:locked/>
    <w:rsid w:val="00B53528"/>
    <w:pPr>
      <w:spacing w:before="0" w:after="20"/>
      <w:ind w:left="1080" w:hanging="360"/>
    </w:pPr>
  </w:style>
  <w:style w:type="paragraph" w:customStyle="1" w:styleId="CodeWithinTipEndPACKT">
    <w:name w:val="Code Within Tip End [PACKT]"/>
    <w:basedOn w:val="CodeWithinTipPACKT"/>
    <w:uiPriority w:val="99"/>
    <w:qFormat/>
    <w:rsid w:val="00B53528"/>
    <w:pPr>
      <w:spacing w:after="120"/>
    </w:pPr>
  </w:style>
  <w:style w:type="paragraph" w:customStyle="1" w:styleId="CodeWithinInformationBoxPACKT">
    <w:name w:val="Code Within Information Box [PACKT]"/>
    <w:basedOn w:val="CodeWithinTipPACKT"/>
    <w:uiPriority w:val="99"/>
    <w:qFormat/>
    <w:rsid w:val="00B53528"/>
    <w:pPr>
      <w:pBdr>
        <w:top w:val="single" w:sz="4" w:space="6" w:color="auto"/>
        <w:left w:val="single" w:sz="4" w:space="4" w:color="auto"/>
        <w:bottom w:val="single" w:sz="4" w:space="9" w:color="auto"/>
        <w:right w:val="single" w:sz="4" w:space="4" w:color="auto"/>
      </w:pBdr>
      <w:spacing w:after="20"/>
    </w:pPr>
  </w:style>
  <w:style w:type="character" w:customStyle="1" w:styleId="ItalicsPACKT">
    <w:name w:val="Italics [PACKT]"/>
    <w:uiPriority w:val="99"/>
    <w:locked/>
    <w:rsid w:val="00B53528"/>
    <w:rPr>
      <w:i/>
      <w:color w:val="FF99CC"/>
    </w:rPr>
  </w:style>
  <w:style w:type="paragraph" w:customStyle="1" w:styleId="QuotePACKT">
    <w:name w:val="Quote [PACKT]"/>
    <w:basedOn w:val="NormalPACKT"/>
    <w:uiPriority w:val="99"/>
    <w:rsid w:val="00B53528"/>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B53528"/>
    <w:rPr>
      <w:rFonts w:ascii="Arial" w:hAnsi="Arial"/>
      <w:b/>
      <w:color w:val="FF0000"/>
      <w:sz w:val="28"/>
      <w:szCs w:val="28"/>
    </w:rPr>
  </w:style>
  <w:style w:type="paragraph" w:customStyle="1" w:styleId="IgnorePACKT">
    <w:name w:val="Ignore [PACKT]"/>
    <w:basedOn w:val="FigureWithinTipPACKT"/>
    <w:uiPriority w:val="99"/>
    <w:qFormat/>
    <w:rsid w:val="00B53528"/>
  </w:style>
  <w:style w:type="paragraph" w:customStyle="1" w:styleId="FigureWithinTipPACKT">
    <w:name w:val="Figure Within Tip [PACKT]"/>
    <w:basedOn w:val="FigureWithinTableContentPACKT"/>
    <w:uiPriority w:val="99"/>
    <w:qFormat/>
    <w:rsid w:val="00B53528"/>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B53528"/>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B53528"/>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B53528"/>
  </w:style>
  <w:style w:type="paragraph" w:customStyle="1" w:styleId="InformationBoxWithinBulletPACKT">
    <w:name w:val="Information Box Within Bullet [PACKT]"/>
    <w:basedOn w:val="InformationBoxPACKT"/>
    <w:uiPriority w:val="99"/>
    <w:qFormat/>
    <w:rsid w:val="00B53528"/>
    <w:pPr>
      <w:ind w:left="1080"/>
    </w:pPr>
  </w:style>
  <w:style w:type="paragraph" w:customStyle="1" w:styleId="BulletWithinInformationBoxEndPACKT">
    <w:name w:val="Bullet Within Information Box End [PACKT]"/>
    <w:basedOn w:val="BulletWithinInformationBoxPACKT"/>
    <w:uiPriority w:val="99"/>
    <w:qFormat/>
    <w:rsid w:val="00B53528"/>
    <w:pPr>
      <w:spacing w:after="60"/>
    </w:pPr>
  </w:style>
  <w:style w:type="paragraph" w:customStyle="1" w:styleId="BulletWithinTipPACKT">
    <w:name w:val="Bullet Within Tip [PACKT]"/>
    <w:basedOn w:val="BulletWithinInformationBoxPACKT"/>
    <w:uiPriority w:val="99"/>
    <w:qFormat/>
    <w:rsid w:val="00B53528"/>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B53528"/>
    <w:pPr>
      <w:spacing w:after="60"/>
    </w:pPr>
  </w:style>
  <w:style w:type="paragraph" w:customStyle="1" w:styleId="CodeWithinInformationBoxEndPACKT">
    <w:name w:val="Code Within Information Box End [PACKT]"/>
    <w:basedOn w:val="CodeWithinInformationBoxPACKT"/>
    <w:qFormat/>
    <w:rsid w:val="00B53528"/>
    <w:pPr>
      <w:spacing w:before="180" w:after="180"/>
    </w:pPr>
  </w:style>
  <w:style w:type="paragraph" w:customStyle="1" w:styleId="CodeWithinTableColumnContentPACKT">
    <w:name w:val="Code Within Table Column Content [PACKT]"/>
    <w:basedOn w:val="CodeWithinTipEndPACKT"/>
    <w:uiPriority w:val="99"/>
    <w:qFormat/>
    <w:rsid w:val="00B53528"/>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B53528"/>
    <w:pPr>
      <w:spacing w:after="120"/>
    </w:pPr>
  </w:style>
  <w:style w:type="paragraph" w:customStyle="1" w:styleId="CommandLineWithinTipPACKT">
    <w:name w:val="Command Line Within Tip [PACKT]"/>
    <w:basedOn w:val="CommandLinePACKT"/>
    <w:uiPriority w:val="99"/>
    <w:qFormat/>
    <w:rsid w:val="00B53528"/>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B53528"/>
    <w:pPr>
      <w:spacing w:after="120"/>
    </w:pPr>
  </w:style>
  <w:style w:type="paragraph" w:customStyle="1" w:styleId="CommandLineWithinInformationBoxPACKT">
    <w:name w:val="Command Line Within Information Box [PACKT]"/>
    <w:basedOn w:val="CommandLineWithinTipPACKT"/>
    <w:uiPriority w:val="99"/>
    <w:qFormat/>
    <w:rsid w:val="00B53528"/>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B53528"/>
    <w:pPr>
      <w:spacing w:after="120"/>
    </w:pPr>
  </w:style>
  <w:style w:type="paragraph" w:customStyle="1" w:styleId="CommandLineWithinTableColumnContentPACKT">
    <w:name w:val="Command Line Within Table Column Content [PACKT]"/>
    <w:basedOn w:val="CommandLineWithinInformationBoxEndPACKT"/>
    <w:uiPriority w:val="99"/>
    <w:qFormat/>
    <w:rsid w:val="00B53528"/>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B53528"/>
    <w:pPr>
      <w:spacing w:after="120"/>
    </w:pPr>
  </w:style>
  <w:style w:type="paragraph" w:customStyle="1" w:styleId="CommandLineWithinBulletPACKT">
    <w:name w:val="Command Line Within Bullet [PACKT]"/>
    <w:basedOn w:val="CommandLineWithinTableColumnContentEndPACKT"/>
    <w:uiPriority w:val="99"/>
    <w:qFormat/>
    <w:rsid w:val="00B53528"/>
    <w:pPr>
      <w:ind w:left="720"/>
    </w:pPr>
  </w:style>
  <w:style w:type="paragraph" w:customStyle="1" w:styleId="CommandLineWithinBulletEndPACKT">
    <w:name w:val="Command Line Within Bullet End [PACKT]"/>
    <w:basedOn w:val="CommandLineWithinBulletPACKT"/>
    <w:uiPriority w:val="99"/>
    <w:qFormat/>
    <w:rsid w:val="00B53528"/>
  </w:style>
  <w:style w:type="paragraph" w:customStyle="1" w:styleId="QuoteWithinBulletPACKT">
    <w:name w:val="Quote Within Bullet [PACKT]"/>
    <w:basedOn w:val="QuotePACKT"/>
    <w:uiPriority w:val="99"/>
    <w:qFormat/>
    <w:rsid w:val="00B53528"/>
    <w:pPr>
      <w:ind w:left="864" w:right="864"/>
    </w:pPr>
  </w:style>
  <w:style w:type="paragraph" w:customStyle="1" w:styleId="RomanNumberedBulletPACKT">
    <w:name w:val="Roman Numbered Bullet [PACKT]"/>
    <w:basedOn w:val="NumberedBulletPACKT"/>
    <w:uiPriority w:val="99"/>
    <w:qFormat/>
    <w:rsid w:val="00B53528"/>
    <w:pPr>
      <w:numPr>
        <w:numId w:val="28"/>
      </w:numPr>
      <w:tabs>
        <w:tab w:val="clear" w:pos="360"/>
      </w:tabs>
    </w:pPr>
  </w:style>
  <w:style w:type="paragraph" w:customStyle="1" w:styleId="RomanNumberedBulletEndPACKT">
    <w:name w:val="Roman Numbered Bullet End [PACKT]"/>
    <w:basedOn w:val="RomanNumberedBulletPACKT"/>
    <w:uiPriority w:val="99"/>
    <w:qFormat/>
    <w:rsid w:val="00B53528"/>
    <w:pPr>
      <w:spacing w:after="120"/>
    </w:pPr>
  </w:style>
  <w:style w:type="character" w:customStyle="1" w:styleId="CodeHighlightedPACKT">
    <w:name w:val="Code Highlighted [PACKT]"/>
    <w:uiPriority w:val="99"/>
    <w:qFormat/>
    <w:rsid w:val="00B53528"/>
    <w:rPr>
      <w:rFonts w:ascii="Lucida Console" w:hAnsi="Lucida Console"/>
      <w:b/>
      <w:color w:val="747959"/>
      <w:sz w:val="18"/>
      <w:szCs w:val="18"/>
    </w:rPr>
  </w:style>
  <w:style w:type="character" w:customStyle="1" w:styleId="IconPACKT">
    <w:name w:val="Icon [PACKT]"/>
    <w:uiPriority w:val="99"/>
    <w:qFormat/>
    <w:rsid w:val="00B53528"/>
    <w:rPr>
      <w:rFonts w:ascii="Times New Roman" w:hAnsi="Times New Roman"/>
      <w:noProof/>
      <w:sz w:val="22"/>
    </w:rPr>
  </w:style>
  <w:style w:type="table" w:styleId="TableGrid">
    <w:name w:val="Table Grid"/>
    <w:basedOn w:val="TableNormal"/>
    <w:rsid w:val="00B53528"/>
    <w:pPr>
      <w:spacing w:after="0" w:line="240" w:lineRule="auto"/>
    </w:pPr>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PACKT">
    <w:name w:val="Figure Caption [PACKT]"/>
    <w:basedOn w:val="FigurePACKT"/>
    <w:uiPriority w:val="99"/>
    <w:qFormat/>
    <w:rsid w:val="00B53528"/>
    <w:pPr>
      <w:spacing w:before="0" w:after="120"/>
    </w:pPr>
    <w:rPr>
      <w:rFonts w:ascii="Times New Roman" w:hAnsi="Times New Roman"/>
    </w:rPr>
  </w:style>
  <w:style w:type="paragraph" w:customStyle="1" w:styleId="AlphabeticalBulletPACKT">
    <w:name w:val="Alphabetical Bullet [PACKT]"/>
    <w:basedOn w:val="Normal"/>
    <w:uiPriority w:val="99"/>
    <w:qFormat/>
    <w:rsid w:val="00B53528"/>
    <w:pPr>
      <w:numPr>
        <w:numId w:val="34"/>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B53528"/>
    <w:pPr>
      <w:spacing w:after="120"/>
    </w:pPr>
    <w:rPr>
      <w:bCs/>
    </w:rPr>
  </w:style>
  <w:style w:type="paragraph" w:customStyle="1" w:styleId="PartSectionPACKT">
    <w:name w:val="Part Section [PACKT]"/>
    <w:basedOn w:val="PartTitlePACKT"/>
    <w:uiPriority w:val="99"/>
    <w:qFormat/>
    <w:rsid w:val="00B53528"/>
    <w:rPr>
      <w:sz w:val="46"/>
    </w:rPr>
  </w:style>
  <w:style w:type="paragraph" w:customStyle="1" w:styleId="BulletWithinTableColumnContentPACKT">
    <w:name w:val="Bullet Within Table Column Content [PACKT]"/>
    <w:basedOn w:val="BulletPACKT"/>
    <w:uiPriority w:val="99"/>
    <w:qFormat/>
    <w:rsid w:val="00B53528"/>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B53528"/>
    <w:pPr>
      <w:spacing w:after="120"/>
    </w:pPr>
  </w:style>
  <w:style w:type="paragraph" w:customStyle="1" w:styleId="PartHeadingPACKT">
    <w:name w:val="Part Heading [PACKT]"/>
    <w:basedOn w:val="ChapterTitlePACKT"/>
    <w:qFormat/>
    <w:rsid w:val="00B53528"/>
  </w:style>
  <w:style w:type="paragraph" w:styleId="BalloonText">
    <w:name w:val="Balloon Text"/>
    <w:basedOn w:val="Normal"/>
    <w:link w:val="BalloonTextChar"/>
    <w:rsid w:val="00B53528"/>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B53528"/>
    <w:rPr>
      <w:rFonts w:ascii="Tahoma" w:eastAsia="Times New Roman" w:hAnsi="Tahoma" w:cs="Times New Roman"/>
      <w:bCs/>
      <w:sz w:val="16"/>
      <w:szCs w:val="16"/>
      <w:lang w:val="x-none" w:eastAsia="x-none"/>
    </w:rPr>
  </w:style>
  <w:style w:type="paragraph" w:customStyle="1" w:styleId="BulletWithoutBulletWithinBulletPACKT">
    <w:name w:val="Bullet Without Bullet Within Bullet [PACKT]"/>
    <w:basedOn w:val="BulletPACKT"/>
    <w:uiPriority w:val="99"/>
    <w:rsid w:val="00B53528"/>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B53528"/>
    <w:pPr>
      <w:spacing w:after="120"/>
    </w:pPr>
  </w:style>
  <w:style w:type="paragraph" w:customStyle="1" w:styleId="BulletWithoutBulletWithinNestedBulletPACKT">
    <w:name w:val="Bullet Without Bullet Within Nested Bullet [PACKT]"/>
    <w:basedOn w:val="BulletWithoutBulletWithinBulletPACKT"/>
    <w:uiPriority w:val="99"/>
    <w:rsid w:val="00B53528"/>
    <w:pPr>
      <w:ind w:left="1440"/>
    </w:pPr>
  </w:style>
  <w:style w:type="paragraph" w:customStyle="1" w:styleId="BulletWithoutBulletWithinNestedBulletEndPACKT">
    <w:name w:val="Bullet Without Bullet Within Nested Bullet End [PACKT]"/>
    <w:basedOn w:val="BulletWithoutBulletWithinNestedBulletPACKT"/>
    <w:uiPriority w:val="99"/>
    <w:rsid w:val="00B53528"/>
    <w:pPr>
      <w:spacing w:after="173"/>
    </w:pPr>
  </w:style>
  <w:style w:type="paragraph" w:customStyle="1" w:styleId="AppendixTitlePACKT">
    <w:name w:val="Appendix Title [PACKT]"/>
    <w:basedOn w:val="NormalPACKT"/>
    <w:uiPriority w:val="99"/>
    <w:rsid w:val="00B53528"/>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B53528"/>
  </w:style>
  <w:style w:type="numbering" w:customStyle="1" w:styleId="NumberedBulletWithinBullet">
    <w:name w:val="Numbered Bullet Within Bullet"/>
    <w:uiPriority w:val="99"/>
    <w:rsid w:val="00B53528"/>
    <w:pPr>
      <w:numPr>
        <w:numId w:val="23"/>
      </w:numPr>
    </w:pPr>
  </w:style>
  <w:style w:type="numbering" w:customStyle="1" w:styleId="RomanNumberedBullet">
    <w:name w:val="Roman Numbered Bullet"/>
    <w:uiPriority w:val="99"/>
    <w:rsid w:val="00B53528"/>
    <w:pPr>
      <w:numPr>
        <w:numId w:val="26"/>
      </w:numPr>
    </w:pPr>
  </w:style>
  <w:style w:type="numbering" w:customStyle="1" w:styleId="AlphabeticalBullet">
    <w:name w:val="Alphabetical Bullet"/>
    <w:uiPriority w:val="99"/>
    <w:rsid w:val="00B53528"/>
    <w:pPr>
      <w:numPr>
        <w:numId w:val="34"/>
      </w:numPr>
    </w:pPr>
  </w:style>
  <w:style w:type="character" w:styleId="CommentReference">
    <w:name w:val="annotation reference"/>
    <w:basedOn w:val="DefaultParagraphFont"/>
    <w:uiPriority w:val="99"/>
    <w:semiHidden/>
    <w:unhideWhenUsed/>
    <w:rsid w:val="00B53528"/>
    <w:rPr>
      <w:sz w:val="16"/>
      <w:szCs w:val="16"/>
    </w:rPr>
  </w:style>
  <w:style w:type="paragraph" w:styleId="CommentText">
    <w:name w:val="annotation text"/>
    <w:basedOn w:val="Normal"/>
    <w:link w:val="CommentTextChar"/>
    <w:uiPriority w:val="99"/>
    <w:semiHidden/>
    <w:unhideWhenUsed/>
    <w:rsid w:val="00B53528"/>
    <w:rPr>
      <w:szCs w:val="20"/>
    </w:rPr>
  </w:style>
  <w:style w:type="character" w:customStyle="1" w:styleId="CommentTextChar">
    <w:name w:val="Comment Text Char"/>
    <w:basedOn w:val="DefaultParagraphFont"/>
    <w:link w:val="CommentText"/>
    <w:uiPriority w:val="99"/>
    <w:semiHidden/>
    <w:rsid w:val="00B53528"/>
    <w:rPr>
      <w:rFonts w:ascii="Arial" w:eastAsia="Times New Roman" w:hAnsi="Arial" w:cs="Arial"/>
      <w:bCs/>
      <w:sz w:val="20"/>
      <w:szCs w:val="20"/>
    </w:rPr>
  </w:style>
  <w:style w:type="paragraph" w:styleId="CommentSubject">
    <w:name w:val="annotation subject"/>
    <w:basedOn w:val="CommentText"/>
    <w:next w:val="CommentText"/>
    <w:link w:val="CommentSubjectChar"/>
    <w:uiPriority w:val="99"/>
    <w:semiHidden/>
    <w:unhideWhenUsed/>
    <w:rsid w:val="00B53528"/>
    <w:rPr>
      <w:b/>
    </w:rPr>
  </w:style>
  <w:style w:type="character" w:customStyle="1" w:styleId="CommentSubjectChar">
    <w:name w:val="Comment Subject Char"/>
    <w:basedOn w:val="CommentTextChar"/>
    <w:link w:val="CommentSubject"/>
    <w:uiPriority w:val="99"/>
    <w:semiHidden/>
    <w:rsid w:val="00B53528"/>
    <w:rPr>
      <w:rFonts w:ascii="Arial" w:eastAsia="Times New Roman" w:hAnsi="Arial" w:cs="Arial"/>
      <w:b/>
      <w:bCs/>
      <w:sz w:val="20"/>
      <w:szCs w:val="20"/>
    </w:rPr>
  </w:style>
  <w:style w:type="paragraph" w:styleId="Revision">
    <w:name w:val="Revision"/>
    <w:hidden/>
    <w:uiPriority w:val="99"/>
    <w:semiHidden/>
    <w:rsid w:val="009830EC"/>
    <w:pPr>
      <w:spacing w:after="0" w:line="240" w:lineRule="auto"/>
    </w:pPr>
    <w:rPr>
      <w:rFonts w:ascii="Arial" w:eastAsia="Times New Roman" w:hAnsi="Arial" w:cs="Arial"/>
      <w:bC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stcloud.xamarin.com/register"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jadhav\Desktop\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56074-35CD-41BA-A779-A5AD5D972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1</Pages>
  <Words>2597</Words>
  <Characters>14807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Rohin Tak</dc:creator>
  <cp:lastModifiedBy>Abhishek Jadhav</cp:lastModifiedBy>
  <cp:revision>3</cp:revision>
  <dcterms:created xsi:type="dcterms:W3CDTF">2017-09-07T11:04:00Z</dcterms:created>
  <dcterms:modified xsi:type="dcterms:W3CDTF">2017-09-07T11:04:00Z</dcterms:modified>
</cp:coreProperties>
</file>